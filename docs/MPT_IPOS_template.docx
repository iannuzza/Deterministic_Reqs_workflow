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US"/>
        </w:rPr>
        <w:id w:val="-1704169425"/>
        <w:docPartObj>
          <w:docPartGallery w:val="Cover Pages"/>
          <w:docPartUnique/>
        </w:docPartObj>
      </w:sdtPr>
      <w:sdtContent>
        <w:p w14:paraId="0B4065BB" w14:textId="77777777" w:rsidR="00BC7F7B" w:rsidRDefault="00BC7F7B">
          <w:pPr>
            <w:rPr>
              <w:lang w:val="en-US"/>
            </w:rPr>
          </w:pPr>
        </w:p>
        <w:p w14:paraId="408B7580" w14:textId="77777777" w:rsidR="00BC7F7B" w:rsidRDefault="00BC7F7B">
          <w:pPr>
            <w:rPr>
              <w:lang w:val="en-US"/>
            </w:rPr>
          </w:pPr>
        </w:p>
        <w:p w14:paraId="41277CAD" w14:textId="77777777" w:rsidR="00BC7F7B" w:rsidRDefault="00BC7F7B">
          <w:pPr>
            <w:rPr>
              <w:lang w:val="en-US"/>
            </w:rPr>
          </w:pPr>
        </w:p>
        <w:p w14:paraId="22E6D623" w14:textId="77777777" w:rsidR="00BC7F7B" w:rsidRDefault="00BC7F7B">
          <w:pPr>
            <w:rPr>
              <w:lang w:val="en-US"/>
            </w:rPr>
          </w:pPr>
        </w:p>
        <w:p w14:paraId="0CB1B5AA" w14:textId="77777777" w:rsidR="00BC7F7B" w:rsidRDefault="00BC7F7B">
          <w:pPr>
            <w:rPr>
              <w:lang w:val="en-US"/>
            </w:rPr>
          </w:pPr>
        </w:p>
        <w:p w14:paraId="1892F009" w14:textId="77777777" w:rsidR="00BC7F7B" w:rsidRDefault="00BC7F7B">
          <w:pPr>
            <w:rPr>
              <w:lang w:val="en-US"/>
            </w:rPr>
          </w:pPr>
        </w:p>
        <w:p w14:paraId="580F425D" w14:textId="77777777" w:rsidR="00BC7F7B" w:rsidRDefault="00BC7F7B">
          <w:pPr>
            <w:rPr>
              <w:lang w:val="en-US"/>
            </w:rPr>
          </w:pPr>
        </w:p>
        <w:p w14:paraId="5C71D35C" w14:textId="77777777" w:rsidR="00BC7F7B" w:rsidRDefault="00BC7F7B">
          <w:pPr>
            <w:rPr>
              <w:lang w:val="en-US"/>
            </w:rPr>
          </w:pPr>
        </w:p>
        <w:p w14:paraId="15C647A4" w14:textId="77777777" w:rsidR="00BC7F7B" w:rsidRDefault="00BC7F7B">
          <w:pPr>
            <w:rPr>
              <w:lang w:val="en-US"/>
            </w:rPr>
          </w:pPr>
        </w:p>
        <w:p w14:paraId="179676F6" w14:textId="11B38CCF" w:rsidR="00BC7F7B" w:rsidRDefault="00BC7F7B">
          <w:pPr>
            <w:rPr>
              <w:lang w:val="en-US"/>
            </w:rPr>
          </w:pPr>
        </w:p>
        <w:p w14:paraId="025E7DD5" w14:textId="0C7A6224" w:rsidR="00BC7F7B" w:rsidRDefault="003A331D">
          <w:pPr>
            <w:rPr>
              <w:lang w:val="en-US"/>
            </w:rPr>
          </w:pPr>
          <w:r w:rsidRPr="000A200A">
            <w:rPr>
              <w:noProof/>
              <w:lang w:val="en-US"/>
            </w:rPr>
            <mc:AlternateContent>
              <mc:Choice Requires="wps">
                <w:drawing>
                  <wp:anchor distT="0" distB="0" distL="182880" distR="182880" simplePos="0" relativeHeight="251661312" behindDoc="0" locked="0" layoutInCell="1" allowOverlap="1" wp14:anchorId="590F3981" wp14:editId="3A0E6375">
                    <wp:simplePos x="0" y="0"/>
                    <wp:positionH relativeFrom="margin">
                      <wp:posOffset>405130</wp:posOffset>
                    </wp:positionH>
                    <wp:positionV relativeFrom="page">
                      <wp:posOffset>3373755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9C6E26" w14:textId="70BAE397" w:rsidR="003A331D" w:rsidRDefault="00000000" w:rsidP="003A331D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03234B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03234B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A331D">
                                      <w:rPr>
                                        <w:color w:val="03234B" w:themeColor="accent1"/>
                                        <w:sz w:val="72"/>
                                        <w:szCs w:val="72"/>
                                      </w:rPr>
                                      <w:t>IP Objective Specification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45838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03A683E" w14:textId="2BE4EE4B" w:rsidR="003A331D" w:rsidRPr="00F2574E" w:rsidRDefault="003A331D" w:rsidP="003A331D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24583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45838" w:themeColor="accent5" w:themeShade="80"/>
                                        <w:sz w:val="28"/>
                                        <w:szCs w:val="28"/>
                                      </w:rPr>
                                      <w:t>&lt;prj_name&gt;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9B170" w:themeColor="accent5"/>
                                    <w:sz w:val="24"/>
                                    <w:szCs w:val="24"/>
                                    <w:lang w:val="it-IT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BDF475" w14:textId="4787B64B" w:rsidR="003A331D" w:rsidRPr="006F2D26" w:rsidRDefault="003A331D" w:rsidP="003A331D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9B170" w:themeColor="accent5"/>
                                        <w:sz w:val="24"/>
                                        <w:szCs w:val="24"/>
                                        <w:lang w:val="it-IT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9B170" w:themeColor="accent5"/>
                                        <w:sz w:val="24"/>
                                        <w:szCs w:val="24"/>
                                        <w:lang w:val="it-IT"/>
                                      </w:rPr>
                                      <w:t>Alessandro Lucio IANNUZZI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90F39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31.9pt;margin-top:265.65pt;width:369pt;height:529.2pt;z-index:251661312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" filled="f" stroked="f" strokeweight=".5pt">
                    <v:textbox style="mso-fit-shape-to-text:t" inset="0,0,0,0">
                      <w:txbxContent>
                        <w:p w14:paraId="349C6E26" w14:textId="70BAE397" w:rsidR="003A331D" w:rsidRDefault="00B75AB9" w:rsidP="003A331D">
                          <w:pPr>
                            <w:pStyle w:val="NoSpacing"/>
                            <w:spacing w:before="40" w:after="560" w:line="216" w:lineRule="auto"/>
                            <w:rPr>
                              <w:color w:val="03234B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03234B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3A331D">
                                <w:rPr>
                                  <w:color w:val="03234B" w:themeColor="accent1"/>
                                  <w:sz w:val="72"/>
                                  <w:szCs w:val="72"/>
                                </w:rPr>
                                <w:t>IP Objective Specification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45838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03A683E" w14:textId="2BE4EE4B" w:rsidR="003A331D" w:rsidRPr="00F2574E" w:rsidRDefault="003A331D" w:rsidP="003A331D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245838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45838" w:themeColor="accent5" w:themeShade="80"/>
                                  <w:sz w:val="28"/>
                                  <w:szCs w:val="28"/>
                                </w:rPr>
                                <w:t>&lt;prj_name&gt;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9B170" w:themeColor="accent5"/>
                              <w:sz w:val="24"/>
                              <w:szCs w:val="24"/>
                              <w:lang w:val="it-IT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0BBDF475" w14:textId="4787B64B" w:rsidR="003A331D" w:rsidRPr="006F2D26" w:rsidRDefault="003A331D" w:rsidP="003A331D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9B170" w:themeColor="accent5"/>
                                  <w:sz w:val="24"/>
                                  <w:szCs w:val="24"/>
                                  <w:lang w:val="it-IT"/>
                                </w:rPr>
                              </w:pPr>
                              <w:r>
                                <w:rPr>
                                  <w:caps/>
                                  <w:color w:val="49B170" w:themeColor="accent5"/>
                                  <w:sz w:val="24"/>
                                  <w:szCs w:val="24"/>
                                  <w:lang w:val="it-IT"/>
                                </w:rPr>
                                <w:t>Alessandro Lucio IANNUZZI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7E0E0C46" w14:textId="0928185B" w:rsidR="00BC7F7B" w:rsidRDefault="00BC7F7B">
          <w:pPr>
            <w:rPr>
              <w:lang w:val="en-US"/>
            </w:rPr>
          </w:pPr>
        </w:p>
        <w:p w14:paraId="1157EF91" w14:textId="41E1BF72" w:rsidR="003A331D" w:rsidRDefault="003A331D" w:rsidP="003A331D">
          <w:pPr>
            <w:rPr>
              <w:lang w:val="en-US"/>
            </w:rPr>
          </w:pPr>
        </w:p>
        <w:p w14:paraId="758E56F4" w14:textId="6833530F" w:rsidR="003A331D" w:rsidRDefault="003A331D" w:rsidP="003A331D">
          <w:pPr>
            <w:rPr>
              <w:lang w:val="en-US"/>
            </w:rPr>
          </w:pPr>
        </w:p>
        <w:p w14:paraId="70AAC134" w14:textId="4232CC0F" w:rsidR="003A331D" w:rsidRDefault="003A331D" w:rsidP="003A331D">
          <w:pPr>
            <w:rPr>
              <w:lang w:val="en-US"/>
            </w:rPr>
          </w:pPr>
        </w:p>
        <w:p w14:paraId="61C2DDC0" w14:textId="77777777" w:rsidR="003A331D" w:rsidRDefault="003A331D" w:rsidP="003A331D">
          <w:pPr>
            <w:rPr>
              <w:lang w:val="en-US"/>
            </w:rPr>
          </w:pPr>
        </w:p>
        <w:p w14:paraId="0BC20451" w14:textId="77777777" w:rsidR="003A331D" w:rsidRDefault="003A331D" w:rsidP="003A331D">
          <w:pPr>
            <w:rPr>
              <w:lang w:val="en-US"/>
            </w:rPr>
          </w:pPr>
        </w:p>
        <w:p w14:paraId="2D2C4AAE" w14:textId="77777777" w:rsidR="003A331D" w:rsidRDefault="003A331D" w:rsidP="003A331D">
          <w:pPr>
            <w:rPr>
              <w:lang w:val="en-US"/>
            </w:rPr>
          </w:pPr>
        </w:p>
        <w:p w14:paraId="1739B1FB" w14:textId="77777777" w:rsidR="003A331D" w:rsidRDefault="003A331D" w:rsidP="003A331D">
          <w:pPr>
            <w:rPr>
              <w:lang w:val="en-US"/>
            </w:rPr>
          </w:pPr>
        </w:p>
        <w:p w14:paraId="1B6DA993" w14:textId="77777777" w:rsidR="003A331D" w:rsidRDefault="003A331D" w:rsidP="003A331D">
          <w:pPr>
            <w:rPr>
              <w:lang w:val="en-US"/>
            </w:rPr>
          </w:pPr>
        </w:p>
        <w:p w14:paraId="3844E560" w14:textId="77777777" w:rsidR="00BC7F7B" w:rsidRDefault="00BC7F7B">
          <w:pPr>
            <w:rPr>
              <w:lang w:val="en-US"/>
            </w:rPr>
          </w:pPr>
        </w:p>
        <w:p w14:paraId="46206F36" w14:textId="77777777" w:rsidR="00BC7F7B" w:rsidRDefault="00BC7F7B">
          <w:pPr>
            <w:rPr>
              <w:lang w:val="en-US"/>
            </w:rPr>
          </w:pPr>
        </w:p>
        <w:p w14:paraId="65575490" w14:textId="77777777" w:rsidR="00BC7F7B" w:rsidRDefault="00BC7F7B">
          <w:pPr>
            <w:rPr>
              <w:lang w:val="en-US"/>
            </w:rPr>
          </w:pPr>
        </w:p>
        <w:p w14:paraId="6254125E" w14:textId="77777777" w:rsidR="00BC7F7B" w:rsidRDefault="00BC7F7B">
          <w:pPr>
            <w:rPr>
              <w:lang w:val="en-US"/>
            </w:rPr>
          </w:pPr>
        </w:p>
        <w:p w14:paraId="4E519C3B" w14:textId="77777777" w:rsidR="00BC7F7B" w:rsidRDefault="00BC7F7B">
          <w:pPr>
            <w:rPr>
              <w:lang w:val="en-US"/>
            </w:rPr>
          </w:pPr>
        </w:p>
        <w:p w14:paraId="2BE3557B" w14:textId="0C76402F" w:rsidR="00BC7F7B" w:rsidRDefault="000870F2">
          <w:pPr>
            <w:rPr>
              <w:lang w:val="en-US"/>
            </w:rPr>
          </w:pPr>
          <w:r w:rsidRPr="000A200A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F89079E" wp14:editId="36F6093F">
                    <wp:simplePos x="0" y="0"/>
                    <wp:positionH relativeFrom="margin">
                      <wp:posOffset>5059680</wp:posOffset>
                    </wp:positionH>
                    <wp:positionV relativeFrom="page">
                      <wp:posOffset>248920</wp:posOffset>
                    </wp:positionV>
                    <wp:extent cx="1215233" cy="987425"/>
                    <wp:effectExtent l="0" t="0" r="4445" b="0"/>
                    <wp:wrapNone/>
                    <wp:docPr id="1327118833" name="Rectangle 132711883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1215233" cy="9874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945505268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65D82F8" w14:textId="028BEE87" w:rsidR="000870F2" w:rsidRDefault="000870F2" w:rsidP="000870F2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</w:t>
                                    </w:r>
                                    <w:r w:rsidR="00174410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F89079E" id="Rectangle 1327118833" o:spid="_x0000_s1027" style="position:absolute;margin-left:398.4pt;margin-top:19.6pt;width:95.7pt;height:77.75pt;z-index:251663360;visibility:visible;mso-wrap-style:square;mso-width-percent:0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" fillcolor="#03234b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945505268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65D82F8" w14:textId="028BEE87" w:rsidR="000870F2" w:rsidRDefault="000870F2" w:rsidP="000870F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</w:t>
                              </w:r>
                              <w:r w:rsidR="00174410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4B53258D" w14:textId="77777777" w:rsidR="00BC7F7B" w:rsidRDefault="00BC7F7B">
          <w:pPr>
            <w:rPr>
              <w:lang w:val="en-US"/>
            </w:rPr>
          </w:pPr>
        </w:p>
        <w:p w14:paraId="4FD47235" w14:textId="77777777" w:rsidR="00BC7F7B" w:rsidRDefault="00BC7F7B">
          <w:pPr>
            <w:rPr>
              <w:lang w:val="en-US"/>
            </w:rPr>
          </w:pPr>
        </w:p>
        <w:p w14:paraId="242E28E2" w14:textId="77777777" w:rsidR="00BC7F7B" w:rsidRDefault="00BC7F7B">
          <w:pPr>
            <w:rPr>
              <w:lang w:val="en-US"/>
            </w:rPr>
          </w:pPr>
        </w:p>
        <w:p w14:paraId="19E32079" w14:textId="77777777" w:rsidR="00BC7F7B" w:rsidRDefault="00BC7F7B">
          <w:pPr>
            <w:rPr>
              <w:lang w:val="en-US"/>
            </w:rPr>
          </w:pPr>
        </w:p>
        <w:p w14:paraId="3961888A" w14:textId="77777777" w:rsidR="00BC7F7B" w:rsidRDefault="00BC7F7B">
          <w:pPr>
            <w:rPr>
              <w:lang w:val="en-US"/>
            </w:rPr>
          </w:pPr>
        </w:p>
        <w:p w14:paraId="6DBFF404" w14:textId="77777777" w:rsidR="00BC7F7B" w:rsidRDefault="00BC7F7B">
          <w:pPr>
            <w:rPr>
              <w:lang w:val="en-US"/>
            </w:rPr>
          </w:pPr>
        </w:p>
        <w:p w14:paraId="78012E24" w14:textId="77777777" w:rsidR="00BC7F7B" w:rsidRDefault="00BC7F7B">
          <w:pPr>
            <w:rPr>
              <w:lang w:val="en-US"/>
            </w:rPr>
          </w:pPr>
        </w:p>
        <w:p w14:paraId="60542279" w14:textId="77777777" w:rsidR="00BC7F7B" w:rsidRDefault="00BC7F7B">
          <w:pPr>
            <w:rPr>
              <w:lang w:val="en-US"/>
            </w:rPr>
          </w:pPr>
        </w:p>
        <w:p w14:paraId="16BB5E7E" w14:textId="77777777" w:rsidR="00BC7F7B" w:rsidRDefault="00BC7F7B">
          <w:pPr>
            <w:rPr>
              <w:lang w:val="en-US"/>
            </w:rPr>
          </w:pPr>
        </w:p>
        <w:p w14:paraId="2D24B5C8" w14:textId="77777777" w:rsidR="00BC7F7B" w:rsidRDefault="00BC7F7B">
          <w:pPr>
            <w:rPr>
              <w:lang w:val="en-US"/>
            </w:rPr>
          </w:pPr>
        </w:p>
        <w:tbl>
          <w:tblPr>
            <w:tblStyle w:val="TableGridLight"/>
            <w:tblpPr w:leftFromText="141" w:rightFromText="141" w:vertAnchor="text" w:horzAnchor="margin" w:tblpY="1285"/>
            <w:tblW w:w="9448" w:type="dxa"/>
            <w:tblLayout w:type="fixed"/>
            <w:tblLook w:val="04A0" w:firstRow="1" w:lastRow="0" w:firstColumn="1" w:lastColumn="0" w:noHBand="0" w:noVBand="1"/>
          </w:tblPr>
          <w:tblGrid>
            <w:gridCol w:w="1271"/>
            <w:gridCol w:w="1418"/>
            <w:gridCol w:w="2552"/>
            <w:gridCol w:w="4207"/>
          </w:tblGrid>
          <w:tr w:rsidR="00BC7F7B" w:rsidRPr="00863BF2" w14:paraId="66CA8402" w14:textId="77777777" w:rsidTr="00BC7F7B">
            <w:tc>
              <w:tcPr>
                <w:tcW w:w="1271" w:type="dxa"/>
                <w:vAlign w:val="center"/>
              </w:tcPr>
              <w:p w14:paraId="745E815C" w14:textId="77777777" w:rsidR="00BC7F7B" w:rsidRPr="00863BF2" w:rsidRDefault="00BC7F7B" w:rsidP="00B4642D">
                <w:pPr>
                  <w:pStyle w:val="STnote"/>
                </w:pPr>
                <w:r w:rsidRPr="00863BF2">
                  <w:t>REV.</w:t>
                </w:r>
              </w:p>
            </w:tc>
            <w:tc>
              <w:tcPr>
                <w:tcW w:w="1418" w:type="dxa"/>
                <w:vAlign w:val="center"/>
              </w:tcPr>
              <w:p w14:paraId="6895A01A" w14:textId="77777777" w:rsidR="00BC7F7B" w:rsidRPr="00863BF2" w:rsidRDefault="00BC7F7B" w:rsidP="00B4642D">
                <w:pPr>
                  <w:pStyle w:val="NoSpacing"/>
                </w:pPr>
                <w:r w:rsidRPr="00863BF2">
                  <w:t>DATE</w:t>
                </w:r>
              </w:p>
            </w:tc>
            <w:tc>
              <w:tcPr>
                <w:tcW w:w="6759" w:type="dxa"/>
                <w:gridSpan w:val="2"/>
                <w:vAlign w:val="center"/>
              </w:tcPr>
              <w:p w14:paraId="4F2C050C" w14:textId="77777777" w:rsidR="00BC7F7B" w:rsidRPr="00863BF2" w:rsidRDefault="00BC7F7B" w:rsidP="00B4642D">
                <w:pPr>
                  <w:pStyle w:val="STnote"/>
                </w:pPr>
                <w:r w:rsidRPr="00863BF2">
                  <w:t>AUTHOR</w:t>
                </w:r>
              </w:p>
            </w:tc>
          </w:tr>
          <w:tr w:rsidR="00BC7F7B" w:rsidRPr="00370907" w14:paraId="0DC0EC85" w14:textId="77777777" w:rsidTr="00BC7F7B">
            <w:tc>
              <w:tcPr>
                <w:tcW w:w="1271" w:type="dxa"/>
              </w:tcPr>
              <w:p w14:paraId="02373B17" w14:textId="77777777" w:rsidR="00BC7F7B" w:rsidRPr="00863BF2" w:rsidRDefault="00BC7F7B" w:rsidP="00B4642D">
                <w:pPr>
                  <w:pStyle w:val="STnote"/>
                </w:pPr>
                <w:r w:rsidRPr="00863BF2">
                  <w:t>Draft 0.</w:t>
                </w:r>
                <w:r>
                  <w:t>1</w:t>
                </w:r>
              </w:p>
            </w:tc>
            <w:sdt>
              <w:sdtPr>
                <w:alias w:val="Publish Date"/>
                <w:tag w:val="Publish Date"/>
                <w:id w:val="43510642"/>
                <w:placeholder>
                  <w:docPart w:val="B27857B43CC1453588BB89CDC2E0CADD"/>
                </w:placeholder>
                <w:dataBinding w:prefixMappings="xmlns:ns0='http://schemas.microsoft.com/office/2006/coverPageProps' " w:xpath="/ns0:CoverPageProperties[1]/ns0:PublishDate[1]" w:storeItemID="{55AF091B-3C7A-41E3-B477-F2FDAA23CFDA}"/>
                <w:date w:fullDate="2026-01-01T00:00:00Z"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1418" w:type="dxa"/>
                  </w:tcPr>
                  <w:p w14:paraId="1BE28639" w14:textId="3BF61D5C" w:rsidR="00BC7F7B" w:rsidRPr="00863BF2" w:rsidRDefault="00174410" w:rsidP="00B4642D">
                    <w:pPr>
                      <w:pStyle w:val="NoSpacing"/>
                    </w:pPr>
                    <w:r>
                      <w:t>1 January 2026</w:t>
                    </w:r>
                  </w:p>
                </w:tc>
              </w:sdtContent>
            </w:sdt>
            <w:tc>
              <w:tcPr>
                <w:tcW w:w="6759" w:type="dxa"/>
                <w:gridSpan w:val="2"/>
              </w:tcPr>
              <w:p w14:paraId="5C43FA45" w14:textId="77777777" w:rsidR="00BC7F7B" w:rsidRPr="00B81B33" w:rsidRDefault="00BC7F7B" w:rsidP="00B4642D">
                <w:pPr>
                  <w:pStyle w:val="STnote"/>
                </w:pPr>
                <w:r>
                  <w:t>Author 1</w:t>
                </w:r>
                <w:r w:rsidRPr="00B81B33">
                  <w:t xml:space="preserve">, </w:t>
                </w:r>
                <w:r>
                  <w:t>Author 2</w:t>
                </w:r>
              </w:p>
              <w:p w14:paraId="36E51770" w14:textId="77777777" w:rsidR="00BC7F7B" w:rsidRPr="00B81B33" w:rsidRDefault="00BC7F7B" w:rsidP="00B4642D">
                <w:pPr>
                  <w:pStyle w:val="STnote"/>
                </w:pPr>
              </w:p>
            </w:tc>
          </w:tr>
          <w:tr w:rsidR="00BC7F7B" w:rsidRPr="00863BF2" w14:paraId="3CA5A227" w14:textId="77777777" w:rsidTr="00BC7F7B">
            <w:tc>
              <w:tcPr>
                <w:tcW w:w="1271" w:type="dxa"/>
                <w:vAlign w:val="center"/>
              </w:tcPr>
              <w:p w14:paraId="3D3E7313" w14:textId="77777777" w:rsidR="00BC7F7B" w:rsidRPr="00B81B33" w:rsidRDefault="00BC7F7B" w:rsidP="00B4642D">
                <w:pPr>
                  <w:pStyle w:val="STnote"/>
                </w:pPr>
              </w:p>
            </w:tc>
            <w:tc>
              <w:tcPr>
                <w:tcW w:w="3970" w:type="dxa"/>
                <w:gridSpan w:val="2"/>
                <w:vAlign w:val="center"/>
              </w:tcPr>
              <w:p w14:paraId="1FD161B1" w14:textId="77777777" w:rsidR="00BC7F7B" w:rsidRPr="00863BF2" w:rsidRDefault="00BC7F7B" w:rsidP="00B4642D">
                <w:pPr>
                  <w:pStyle w:val="NoSpacing"/>
                  <w:rPr>
                    <w:color w:val="808080"/>
                  </w:rPr>
                </w:pPr>
                <w:r w:rsidRPr="00863BF2">
                  <w:t xml:space="preserve">APPROVED By </w:t>
                </w:r>
              </w:p>
            </w:tc>
            <w:tc>
              <w:tcPr>
                <w:tcW w:w="4207" w:type="dxa"/>
                <w:vAlign w:val="center"/>
              </w:tcPr>
              <w:p w14:paraId="3E9D8936" w14:textId="77777777" w:rsidR="00BC7F7B" w:rsidRPr="00863BF2" w:rsidRDefault="00BC7F7B" w:rsidP="00B4642D">
                <w:pPr>
                  <w:pStyle w:val="STnote"/>
                </w:pPr>
                <w:r w:rsidRPr="00863BF2">
                  <w:t>DATE</w:t>
                </w:r>
              </w:p>
            </w:tc>
          </w:tr>
          <w:tr w:rsidR="00BC7F7B" w:rsidRPr="00863BF2" w14:paraId="4CE35A4B" w14:textId="77777777" w:rsidTr="00BC7F7B">
            <w:tc>
              <w:tcPr>
                <w:tcW w:w="1271" w:type="dxa"/>
              </w:tcPr>
              <w:p w14:paraId="394A7B39" w14:textId="77777777" w:rsidR="00BC7F7B" w:rsidRPr="00863BF2" w:rsidRDefault="00BC7F7B" w:rsidP="00B4642D">
                <w:pPr>
                  <w:pStyle w:val="STnote"/>
                </w:pPr>
              </w:p>
            </w:tc>
            <w:tc>
              <w:tcPr>
                <w:tcW w:w="3970" w:type="dxa"/>
                <w:gridSpan w:val="2"/>
              </w:tcPr>
              <w:p w14:paraId="7966175D" w14:textId="77777777" w:rsidR="00BC7F7B" w:rsidRPr="00863BF2" w:rsidRDefault="00BC7F7B" w:rsidP="00B4642D">
                <w:pPr>
                  <w:pStyle w:val="NoSpacing"/>
                </w:pPr>
              </w:p>
            </w:tc>
            <w:sdt>
              <w:sdtPr>
                <w:alias w:val="Approval Date"/>
                <w:tag w:val="Approval Date"/>
                <w:id w:val="47113872"/>
                <w:placeholder>
                  <w:docPart w:val="4009A9A28F9F4AED9D74D7D7729D2447"/>
                </w:placeholder>
                <w:showingPlcHdr/>
                <w:date>
                  <w:dateFormat w:val="d MMMM 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4207" w:type="dxa"/>
                  </w:tcPr>
                  <w:p w14:paraId="5C9B4CEF" w14:textId="77777777" w:rsidR="00BC7F7B" w:rsidRPr="00863BF2" w:rsidRDefault="00BC7F7B" w:rsidP="00B4642D">
                    <w:pPr>
                      <w:pStyle w:val="STnote"/>
                    </w:pPr>
                    <w:r w:rsidRPr="00863BF2">
                      <w:rPr>
                        <w:rStyle w:val="PlaceholderText"/>
                        <w:sz w:val="24"/>
                        <w:szCs w:val="24"/>
                      </w:rPr>
                      <w:t>Click here to enter a date.</w:t>
                    </w:r>
                  </w:p>
                </w:tc>
              </w:sdtContent>
            </w:sdt>
          </w:tr>
        </w:tbl>
        <w:p w14:paraId="490BD78C" w14:textId="77777777" w:rsidR="00BC7F7B" w:rsidRDefault="00BC7F7B">
          <w:pPr>
            <w:rPr>
              <w:lang w:val="en-US"/>
            </w:rPr>
          </w:pPr>
        </w:p>
        <w:p w14:paraId="6658E9B4" w14:textId="77777777" w:rsidR="00BC7F7B" w:rsidRDefault="00BC7F7B">
          <w:pPr>
            <w:rPr>
              <w:lang w:val="en-US"/>
            </w:rPr>
          </w:pPr>
        </w:p>
        <w:p w14:paraId="7C0A820B" w14:textId="77777777" w:rsidR="00BC7F7B" w:rsidRDefault="00BC7F7B">
          <w:pPr>
            <w:rPr>
              <w:lang w:val="en-US"/>
            </w:rPr>
          </w:pPr>
        </w:p>
        <w:p w14:paraId="3A2BD02A" w14:textId="77777777" w:rsidR="00BC7F7B" w:rsidRDefault="00BC7F7B">
          <w:pPr>
            <w:rPr>
              <w:lang w:val="en-US"/>
            </w:rPr>
          </w:pPr>
        </w:p>
        <w:p w14:paraId="3DDDB1F3" w14:textId="77777777" w:rsidR="00BC7F7B" w:rsidRDefault="00BC7F7B">
          <w:pPr>
            <w:rPr>
              <w:lang w:val="en-US"/>
            </w:rPr>
          </w:pPr>
        </w:p>
        <w:p w14:paraId="7D00972F" w14:textId="77777777" w:rsidR="00BC7F7B" w:rsidRDefault="00BC7F7B">
          <w:pPr>
            <w:rPr>
              <w:lang w:val="en-US"/>
            </w:rPr>
          </w:pPr>
        </w:p>
        <w:p w14:paraId="1AB4D319" w14:textId="08035C86" w:rsidR="0010038C" w:rsidRPr="000A200A" w:rsidRDefault="0010038C">
          <w:pPr>
            <w:rPr>
              <w:lang w:val="en-US"/>
            </w:rPr>
          </w:pPr>
        </w:p>
        <w:p w14:paraId="261324A6" w14:textId="77777777" w:rsidR="00790A43" w:rsidRPr="000A200A" w:rsidRDefault="0010038C">
          <w:pPr>
            <w:rPr>
              <w:lang w:val="en-US"/>
            </w:rPr>
          </w:pPr>
          <w:r w:rsidRPr="000A200A">
            <w:rPr>
              <w:lang w:val="en-US"/>
            </w:rPr>
            <w:br w:type="page"/>
          </w:r>
        </w:p>
        <w:sdt>
          <w:sdtPr>
            <w:rPr>
              <w:rFonts w:ascii="Arial" w:eastAsiaTheme="minorHAnsi" w:hAnsi="Arial" w:cstheme="minorBidi"/>
              <w:color w:val="002052"/>
              <w:sz w:val="22"/>
              <w:szCs w:val="22"/>
              <w:lang w:val="fr-FR"/>
            </w:rPr>
            <w:id w:val="-714653568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4771C17B" w14:textId="77777777" w:rsidR="00790A43" w:rsidRPr="000A200A" w:rsidRDefault="00790A43">
              <w:pPr>
                <w:pStyle w:val="TOCHeading"/>
              </w:pPr>
              <w:r w:rsidRPr="000A200A">
                <w:t>Table of Contents</w:t>
              </w:r>
            </w:p>
            <w:p w14:paraId="31D97141" w14:textId="3DD41D65" w:rsidR="00B040B2" w:rsidRDefault="00790A43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r w:rsidRPr="000A200A">
                <w:rPr>
                  <w:lang w:val="en-US"/>
                </w:rPr>
                <w:fldChar w:fldCharType="begin"/>
              </w:r>
              <w:r w:rsidRPr="000A200A">
                <w:rPr>
                  <w:lang w:val="en-US"/>
                </w:rPr>
                <w:instrText xml:space="preserve"> TOC \o "1-3" \h \z \u </w:instrText>
              </w:r>
              <w:r w:rsidRPr="000A200A">
                <w:rPr>
                  <w:lang w:val="en-US"/>
                </w:rPr>
                <w:fldChar w:fldCharType="separate"/>
              </w:r>
              <w:hyperlink w:anchor="_Toc224637235" w:history="1">
                <w:r w:rsidR="00B040B2" w:rsidRPr="005F063E">
                  <w:rPr>
                    <w:rStyle w:val="Hyperlink"/>
                    <w:noProof/>
                    <w:lang w:val="en-US"/>
                  </w:rPr>
                  <w:t>1.</w:t>
                </w:r>
                <w:r w:rsidR="00B040B2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="00B040B2" w:rsidRPr="005F063E">
                  <w:rPr>
                    <w:rStyle w:val="Hyperlink"/>
                    <w:noProof/>
                    <w:lang w:val="en-US"/>
                  </w:rPr>
                  <w:t>Introduction</w:t>
                </w:r>
                <w:r w:rsidR="00B040B2">
                  <w:rPr>
                    <w:noProof/>
                    <w:webHidden/>
                  </w:rPr>
                  <w:tab/>
                </w:r>
                <w:r w:rsidR="00B040B2">
                  <w:rPr>
                    <w:noProof/>
                    <w:webHidden/>
                  </w:rPr>
                  <w:fldChar w:fldCharType="begin"/>
                </w:r>
                <w:r w:rsidR="00B040B2">
                  <w:rPr>
                    <w:noProof/>
                    <w:webHidden/>
                  </w:rPr>
                  <w:instrText xml:space="preserve"> PAGEREF _Toc224637235 \h </w:instrText>
                </w:r>
                <w:r w:rsidR="00B040B2">
                  <w:rPr>
                    <w:noProof/>
                    <w:webHidden/>
                  </w:rPr>
                </w:r>
                <w:r w:rsidR="00B040B2">
                  <w:rPr>
                    <w:noProof/>
                    <w:webHidden/>
                  </w:rPr>
                  <w:fldChar w:fldCharType="separate"/>
                </w:r>
                <w:r w:rsidR="00B040B2">
                  <w:rPr>
                    <w:noProof/>
                    <w:webHidden/>
                  </w:rPr>
                  <w:t>3</w:t>
                </w:r>
                <w:r w:rsidR="00B040B2">
                  <w:rPr>
                    <w:noProof/>
                    <w:webHidden/>
                  </w:rPr>
                  <w:fldChar w:fldCharType="end"/>
                </w:r>
              </w:hyperlink>
            </w:p>
            <w:p w14:paraId="7DDAA44D" w14:textId="61D2F928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36" w:history="1">
                <w:r w:rsidRPr="005F063E">
                  <w:rPr>
                    <w:rStyle w:val="Hyperlink"/>
                    <w:noProof/>
                    <w:lang w:val="en-US"/>
                  </w:rPr>
                  <w:t>2.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Version History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DE0812" w14:textId="175B0635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37" w:history="1">
                <w:r w:rsidRPr="005F063E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</w:rPr>
                  <w:t>Reference documents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E87C2C" w14:textId="0955BA09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38" w:history="1">
                <w:r w:rsidRPr="005F063E">
                  <w:rPr>
                    <w:rStyle w:val="Hyperlink"/>
                    <w:noProof/>
                    <w:lang w:val="en-US"/>
                  </w:rPr>
                  <w:t>4.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Conventions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F07177" w14:textId="6A594F4C" w:rsidR="00B040B2" w:rsidRDefault="00B040B2">
              <w:pPr>
                <w:pStyle w:val="TOC2"/>
                <w:tabs>
                  <w:tab w:val="left" w:pos="96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39" w:history="1">
                <w:r w:rsidRPr="005F063E">
                  <w:rPr>
                    <w:rStyle w:val="Hyperlink"/>
                    <w:noProof/>
                    <w:lang w:val="en-US"/>
                  </w:rPr>
                  <w:t>4.1.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Gloss</w:t>
                </w:r>
                <w:r w:rsidRPr="005F063E">
                  <w:rPr>
                    <w:rStyle w:val="Hyperlink"/>
                    <w:noProof/>
                    <w:lang w:val="en-US"/>
                  </w:rPr>
                  <w:t>a</w:t>
                </w:r>
                <w:r w:rsidRPr="005F063E">
                  <w:rPr>
                    <w:rStyle w:val="Hyperlink"/>
                    <w:noProof/>
                    <w:lang w:val="en-US"/>
                  </w:rPr>
                  <w:t>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3D8EA9" w14:textId="6F8B597E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40" w:history="1">
                <w:r w:rsidRPr="005F063E">
                  <w:rPr>
                    <w:rStyle w:val="Hyperlink"/>
                    <w:noProof/>
                    <w:lang w:val="en-US"/>
                  </w:rPr>
                  <w:t>5.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Description of the IP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96DE96" w14:textId="0E02DE4B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41" w:history="1">
                <w:r w:rsidRPr="005F063E">
                  <w:rPr>
                    <w:rStyle w:val="Hyperlink"/>
                    <w:noProof/>
                    <w:lang w:val="en-US"/>
                  </w:rPr>
                  <w:t>6.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Symbol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E5D745" w14:textId="4253155A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42" w:history="1">
                <w:r w:rsidRPr="005F063E">
                  <w:rPr>
                    <w:rStyle w:val="Hyperlink"/>
                    <w:noProof/>
                    <w:lang w:val="en-US"/>
                  </w:rPr>
                  <w:t>7.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I/O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801D13" w14:textId="6FDD03D4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43" w:history="1">
                <w:r w:rsidRPr="005F063E">
                  <w:rPr>
                    <w:rStyle w:val="Hyperlink"/>
                    <w:noProof/>
                    <w:lang w:val="en-US"/>
                  </w:rPr>
                  <w:t>8.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Block Diagram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E845C9" w14:textId="5B04D14C" w:rsidR="00B040B2" w:rsidRDefault="00B040B2">
              <w:pPr>
                <w:pStyle w:val="TOC1"/>
                <w:tabs>
                  <w:tab w:val="left" w:pos="48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44" w:history="1">
                <w:r w:rsidRPr="005F063E">
                  <w:rPr>
                    <w:rStyle w:val="Hyperlink"/>
                    <w:noProof/>
                    <w:lang w:val="en-US"/>
                  </w:rPr>
                  <w:t>9.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Cell Programming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C9E85D" w14:textId="7F9974BF" w:rsidR="00B040B2" w:rsidRDefault="00B040B2">
              <w:pPr>
                <w:pStyle w:val="TOC1"/>
                <w:tabs>
                  <w:tab w:val="left" w:pos="72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45" w:history="1">
                <w:r w:rsidRPr="005F063E">
                  <w:rPr>
                    <w:rStyle w:val="Hyperlink"/>
                    <w:noProof/>
                    <w:lang w:val="en-US"/>
                  </w:rPr>
                  <w:t>10.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Additional Information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42867" w14:textId="2F3E0F89" w:rsidR="00B040B2" w:rsidRDefault="00B040B2">
              <w:pPr>
                <w:pStyle w:val="TOC1"/>
                <w:tabs>
                  <w:tab w:val="left" w:pos="720"/>
                  <w:tab w:val="right" w:leader="dot" w:pos="9448"/>
                </w:tabs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szCs w:val="24"/>
                  <w:lang w:val="en-US"/>
                  <w14:ligatures w14:val="standardContextual"/>
                </w:rPr>
              </w:pPr>
              <w:hyperlink w:anchor="_Toc224637246" w:history="1">
                <w:r w:rsidRPr="005F063E">
                  <w:rPr>
                    <w:rStyle w:val="Hyperlink"/>
                    <w:noProof/>
                    <w:lang w:val="en-US"/>
                  </w:rPr>
                  <w:t>11.</w:t>
                </w:r>
                <w:r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szCs w:val="24"/>
                    <w:lang w:val="en-US"/>
                    <w14:ligatures w14:val="standardContextual"/>
                  </w:rPr>
                  <w:tab/>
                </w:r>
                <w:r w:rsidRPr="005F063E">
                  <w:rPr>
                    <w:rStyle w:val="Hyperlink"/>
                    <w:noProof/>
                    <w:lang w:val="en-US"/>
                  </w:rPr>
                  <w:t>Electrical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_Toc224637246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2B26D70" w14:textId="16EED17C" w:rsidR="00790A43" w:rsidRPr="000A200A" w:rsidRDefault="00790A43">
              <w:pPr>
                <w:rPr>
                  <w:lang w:val="en-US"/>
                </w:rPr>
              </w:pPr>
              <w:r w:rsidRPr="000A200A">
                <w:rPr>
                  <w:b/>
                  <w:bCs/>
                  <w:noProof/>
                  <w:lang w:val="en-US"/>
                </w:rPr>
                <w:fldChar w:fldCharType="end"/>
              </w:r>
            </w:p>
          </w:sdtContent>
        </w:sdt>
        <w:p w14:paraId="5EF4D6CD" w14:textId="4C29EABA" w:rsidR="00B040B2" w:rsidRDefault="0007210F">
          <w:pPr>
            <w:pStyle w:val="TableofFigures"/>
            <w:tabs>
              <w:tab w:val="right" w:leader="dot" w:pos="94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 w:rsidRPr="000A200A">
            <w:rPr>
              <w:lang w:val="en-US"/>
            </w:rPr>
            <w:fldChar w:fldCharType="begin"/>
          </w:r>
          <w:r w:rsidRPr="000A200A">
            <w:rPr>
              <w:lang w:val="en-US"/>
            </w:rPr>
            <w:instrText xml:space="preserve"> TOC \h \z \c "Table" </w:instrText>
          </w:r>
          <w:r w:rsidRPr="000A200A">
            <w:rPr>
              <w:lang w:val="en-US"/>
            </w:rPr>
            <w:fldChar w:fldCharType="separate"/>
          </w:r>
          <w:hyperlink w:anchor="_Toc224637247" w:history="1">
            <w:r w:rsidR="00B040B2" w:rsidRPr="00D21B92">
              <w:rPr>
                <w:rStyle w:val="Hyperlink"/>
                <w:noProof/>
                <w:lang w:val="en-US"/>
              </w:rPr>
              <w:t>Table 1 - Revision Hystory</w:t>
            </w:r>
            <w:r w:rsidR="00B040B2">
              <w:rPr>
                <w:noProof/>
                <w:webHidden/>
              </w:rPr>
              <w:tab/>
            </w:r>
            <w:r w:rsidR="00B040B2">
              <w:rPr>
                <w:noProof/>
                <w:webHidden/>
              </w:rPr>
              <w:fldChar w:fldCharType="begin"/>
            </w:r>
            <w:r w:rsidR="00B040B2">
              <w:rPr>
                <w:noProof/>
                <w:webHidden/>
              </w:rPr>
              <w:instrText xml:space="preserve"> PAGEREF _Toc224637247 \h </w:instrText>
            </w:r>
            <w:r w:rsidR="00B040B2">
              <w:rPr>
                <w:noProof/>
                <w:webHidden/>
              </w:rPr>
            </w:r>
            <w:r w:rsidR="00B040B2">
              <w:rPr>
                <w:noProof/>
                <w:webHidden/>
              </w:rPr>
              <w:fldChar w:fldCharType="separate"/>
            </w:r>
            <w:r w:rsidR="00B040B2">
              <w:rPr>
                <w:noProof/>
                <w:webHidden/>
              </w:rPr>
              <w:t>3</w:t>
            </w:r>
            <w:r w:rsidR="00B040B2">
              <w:rPr>
                <w:noProof/>
                <w:webHidden/>
              </w:rPr>
              <w:fldChar w:fldCharType="end"/>
            </w:r>
          </w:hyperlink>
        </w:p>
        <w:p w14:paraId="71E164C4" w14:textId="56EEF500" w:rsidR="00B040B2" w:rsidRDefault="00B040B2">
          <w:pPr>
            <w:pStyle w:val="TableofFigures"/>
            <w:tabs>
              <w:tab w:val="right" w:leader="dot" w:pos="94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637248" w:history="1">
            <w:r w:rsidRPr="00D21B92">
              <w:rPr>
                <w:rStyle w:val="Hyperlink"/>
                <w:noProof/>
              </w:rPr>
              <w:t>Table 2  Reference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39B6D" w14:textId="4F00369B" w:rsidR="00B040B2" w:rsidRDefault="00B040B2">
          <w:pPr>
            <w:pStyle w:val="TableofFigures"/>
            <w:tabs>
              <w:tab w:val="right" w:leader="dot" w:pos="94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637249" w:history="1">
            <w:r w:rsidRPr="00D21B92">
              <w:rPr>
                <w:rStyle w:val="Hyperlink"/>
                <w:noProof/>
                <w:lang w:val="en-US"/>
              </w:rPr>
              <w:t>Table 3 - Abbreviation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A2DE6" w14:textId="2CCE97EA" w:rsidR="00595851" w:rsidRPr="000A200A" w:rsidRDefault="0007210F">
          <w:pPr>
            <w:rPr>
              <w:lang w:val="en-US"/>
            </w:rPr>
          </w:pPr>
          <w:r w:rsidRPr="000A200A">
            <w:rPr>
              <w:lang w:val="en-US"/>
            </w:rPr>
            <w:fldChar w:fldCharType="end"/>
          </w:r>
        </w:p>
        <w:p w14:paraId="157C0C35" w14:textId="0A913B4E" w:rsidR="00B040B2" w:rsidRDefault="00595851">
          <w:pPr>
            <w:pStyle w:val="TableofFigures"/>
            <w:tabs>
              <w:tab w:val="right" w:leader="dot" w:pos="94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r w:rsidRPr="000A200A">
            <w:rPr>
              <w:lang w:val="en-US"/>
            </w:rPr>
            <w:fldChar w:fldCharType="begin"/>
          </w:r>
          <w:r w:rsidRPr="000A200A">
            <w:rPr>
              <w:lang w:val="en-US"/>
            </w:rPr>
            <w:instrText xml:space="preserve"> TOC \h \z \c "Figure" </w:instrText>
          </w:r>
          <w:r w:rsidRPr="000A200A">
            <w:rPr>
              <w:lang w:val="en-US"/>
            </w:rPr>
            <w:fldChar w:fldCharType="separate"/>
          </w:r>
          <w:hyperlink w:anchor="_Toc224637250" w:history="1">
            <w:r w:rsidR="00B040B2" w:rsidRPr="00542E22">
              <w:rPr>
                <w:rStyle w:val="Hyperlink"/>
                <w:noProof/>
                <w:lang w:val="en-US"/>
              </w:rPr>
              <w:t>Figure 1 – Symbol</w:t>
            </w:r>
            <w:r w:rsidR="00B040B2">
              <w:rPr>
                <w:noProof/>
                <w:webHidden/>
              </w:rPr>
              <w:tab/>
            </w:r>
            <w:r w:rsidR="00B040B2">
              <w:rPr>
                <w:noProof/>
                <w:webHidden/>
              </w:rPr>
              <w:fldChar w:fldCharType="begin"/>
            </w:r>
            <w:r w:rsidR="00B040B2">
              <w:rPr>
                <w:noProof/>
                <w:webHidden/>
              </w:rPr>
              <w:instrText xml:space="preserve"> PAGEREF _Toc224637250 \h </w:instrText>
            </w:r>
            <w:r w:rsidR="00B040B2">
              <w:rPr>
                <w:noProof/>
                <w:webHidden/>
              </w:rPr>
            </w:r>
            <w:r w:rsidR="00B040B2">
              <w:rPr>
                <w:noProof/>
                <w:webHidden/>
              </w:rPr>
              <w:fldChar w:fldCharType="separate"/>
            </w:r>
            <w:r w:rsidR="00B040B2">
              <w:rPr>
                <w:noProof/>
                <w:webHidden/>
              </w:rPr>
              <w:t>5</w:t>
            </w:r>
            <w:r w:rsidR="00B040B2">
              <w:rPr>
                <w:noProof/>
                <w:webHidden/>
              </w:rPr>
              <w:fldChar w:fldCharType="end"/>
            </w:r>
          </w:hyperlink>
        </w:p>
        <w:p w14:paraId="52ECF723" w14:textId="18E9314A" w:rsidR="00B040B2" w:rsidRDefault="00B040B2">
          <w:pPr>
            <w:pStyle w:val="TableofFigures"/>
            <w:tabs>
              <w:tab w:val="right" w:leader="dot" w:pos="9448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4637251" w:history="1">
            <w:r w:rsidRPr="00542E22">
              <w:rPr>
                <w:rStyle w:val="Hyperlink"/>
                <w:noProof/>
                <w:lang w:val="en-US"/>
              </w:rPr>
              <w:t>Figure 2 – 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B796A" w14:textId="67D1E828" w:rsidR="00595851" w:rsidRPr="000A200A" w:rsidRDefault="00595851">
          <w:pPr>
            <w:rPr>
              <w:lang w:val="en-US"/>
            </w:rPr>
          </w:pPr>
          <w:r w:rsidRPr="000A200A">
            <w:rPr>
              <w:lang w:val="en-US"/>
            </w:rPr>
            <w:fldChar w:fldCharType="end"/>
          </w:r>
        </w:p>
        <w:p w14:paraId="25FDDADC" w14:textId="77777777" w:rsidR="00595851" w:rsidRPr="000A200A" w:rsidRDefault="00595851">
          <w:pPr>
            <w:rPr>
              <w:lang w:val="en-US"/>
            </w:rPr>
          </w:pPr>
          <w:r w:rsidRPr="000A200A">
            <w:rPr>
              <w:lang w:val="en-US"/>
            </w:rPr>
            <w:br w:type="page"/>
          </w:r>
        </w:p>
        <w:p w14:paraId="16C1ED6F" w14:textId="77777777" w:rsidR="0010038C" w:rsidRPr="000A200A" w:rsidRDefault="00000000" w:rsidP="0010038C">
          <w:pPr>
            <w:rPr>
              <w:lang w:val="en-US"/>
            </w:rPr>
          </w:pPr>
        </w:p>
      </w:sdtContent>
    </w:sdt>
    <w:p w14:paraId="28BE880D" w14:textId="77777777" w:rsidR="0041023F" w:rsidRPr="000A200A" w:rsidRDefault="0010038C" w:rsidP="000F4AE2">
      <w:pPr>
        <w:pStyle w:val="Heading1"/>
        <w:numPr>
          <w:ilvl w:val="0"/>
          <w:numId w:val="9"/>
        </w:numPr>
        <w:rPr>
          <w:lang w:val="en-US"/>
        </w:rPr>
      </w:pPr>
      <w:bookmarkStart w:id="0" w:name="_Toc224637235"/>
      <w:r w:rsidRPr="000A200A">
        <w:rPr>
          <w:lang w:val="en-US"/>
        </w:rPr>
        <w:t>I</w:t>
      </w:r>
      <w:r w:rsidR="0041023F" w:rsidRPr="000A200A">
        <w:rPr>
          <w:lang w:val="en-US"/>
        </w:rPr>
        <w:t>ntroduction</w:t>
      </w:r>
      <w:bookmarkEnd w:id="0"/>
    </w:p>
    <w:p w14:paraId="30763490" w14:textId="77777777" w:rsidR="00407320" w:rsidRPr="000A200A" w:rsidRDefault="00407320" w:rsidP="00F07DB6">
      <w:pPr>
        <w:rPr>
          <w:lang w:val="en-US"/>
        </w:rPr>
      </w:pPr>
      <w:r w:rsidRPr="000A200A">
        <w:rPr>
          <w:lang w:val="en-US"/>
        </w:rPr>
        <w:t xml:space="preserve">This document is the specification of the </w:t>
      </w:r>
      <w:r w:rsidR="006F2D26" w:rsidRPr="000A200A">
        <w:rPr>
          <w:lang w:val="en-US"/>
        </w:rPr>
        <w:t>&lt;</w:t>
      </w:r>
      <w:proofErr w:type="spellStart"/>
      <w:r w:rsidR="006F2D26" w:rsidRPr="000A200A">
        <w:rPr>
          <w:lang w:val="en-US"/>
        </w:rPr>
        <w:t>ip_name</w:t>
      </w:r>
      <w:proofErr w:type="spellEnd"/>
      <w:r w:rsidR="006F2D26" w:rsidRPr="000A200A">
        <w:rPr>
          <w:lang w:val="en-US"/>
        </w:rPr>
        <w:t xml:space="preserve">&gt; </w:t>
      </w:r>
      <w:r w:rsidRPr="000A200A">
        <w:rPr>
          <w:lang w:val="en-US"/>
        </w:rPr>
        <w:t>…</w:t>
      </w:r>
    </w:p>
    <w:p w14:paraId="41CB49FC" w14:textId="77777777" w:rsidR="0041023F" w:rsidRPr="000A200A" w:rsidRDefault="00407320" w:rsidP="00F07DB6">
      <w:pPr>
        <w:rPr>
          <w:lang w:val="en-US"/>
        </w:rPr>
      </w:pPr>
      <w:r w:rsidRPr="000A200A">
        <w:rPr>
          <w:lang w:val="en-US"/>
        </w:rPr>
        <w:t xml:space="preserve">This document describes the functions, performance characteristics and required verification tests for the </w:t>
      </w:r>
      <w:r w:rsidR="00FE014A" w:rsidRPr="000A200A">
        <w:rPr>
          <w:lang w:val="en-US"/>
        </w:rPr>
        <w:t>&lt;</w:t>
      </w:r>
      <w:proofErr w:type="spellStart"/>
      <w:r w:rsidR="006F2D26" w:rsidRPr="000A200A">
        <w:rPr>
          <w:lang w:val="en-US"/>
        </w:rPr>
        <w:t>ip_name</w:t>
      </w:r>
      <w:proofErr w:type="spellEnd"/>
      <w:r w:rsidR="00FE014A" w:rsidRPr="000A200A">
        <w:rPr>
          <w:lang w:val="en-US"/>
        </w:rPr>
        <w:t>&gt; …</w:t>
      </w:r>
    </w:p>
    <w:p w14:paraId="2EE221F0" w14:textId="77777777" w:rsidR="000F4AE2" w:rsidRPr="000A200A" w:rsidRDefault="000F4AE2" w:rsidP="000F4AE2">
      <w:pPr>
        <w:rPr>
          <w:lang w:val="en-US"/>
        </w:rPr>
      </w:pPr>
    </w:p>
    <w:p w14:paraId="343CC26A" w14:textId="77777777" w:rsidR="000F4AE2" w:rsidRPr="000A200A" w:rsidRDefault="000F4AE2" w:rsidP="000F4AE2">
      <w:pPr>
        <w:pStyle w:val="Heading1"/>
        <w:numPr>
          <w:ilvl w:val="0"/>
          <w:numId w:val="9"/>
        </w:numPr>
        <w:rPr>
          <w:lang w:val="en-US"/>
        </w:rPr>
      </w:pPr>
      <w:bookmarkStart w:id="1" w:name="_Toc224637236"/>
      <w:r w:rsidRPr="000A200A">
        <w:rPr>
          <w:lang w:val="en-US"/>
        </w:rPr>
        <w:t>Version History</w:t>
      </w:r>
      <w:bookmarkEnd w:id="1"/>
    </w:p>
    <w:p w14:paraId="19FB2843" w14:textId="77777777" w:rsidR="000F4AE2" w:rsidRPr="000A200A" w:rsidRDefault="000F4AE2" w:rsidP="000F4AE2">
      <w:pPr>
        <w:rPr>
          <w:lang w:val="en-US"/>
        </w:rPr>
      </w:pPr>
    </w:p>
    <w:p w14:paraId="53445E51" w14:textId="6B9A2C43" w:rsidR="000F4AE2" w:rsidRPr="000A200A" w:rsidRDefault="000F4AE2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20200201]</w:t>
      </w:r>
      <w:r w:rsidR="00282AB5" w:rsidRPr="000A200A">
        <w:t xml:space="preserve"> </w:t>
      </w:r>
      <w:r w:rsidRPr="000A200A">
        <w:t>Definition</w:t>
      </w:r>
    </w:p>
    <w:p w14:paraId="00E32A50" w14:textId="77777777" w:rsidR="000F4AE2" w:rsidRPr="000A200A" w:rsidRDefault="000F4AE2" w:rsidP="000F4AE2">
      <w:pPr>
        <w:rPr>
          <w:lang w:val="en-US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88"/>
        <w:gridCol w:w="2039"/>
        <w:gridCol w:w="1355"/>
        <w:gridCol w:w="1758"/>
        <w:gridCol w:w="2408"/>
      </w:tblGrid>
      <w:tr w:rsidR="000F4AE2" w:rsidRPr="00B4642D" w14:paraId="05BA2A97" w14:textId="77777777" w:rsidTr="00D1533B">
        <w:tc>
          <w:tcPr>
            <w:tcW w:w="1976" w:type="dxa"/>
          </w:tcPr>
          <w:p w14:paraId="25DAED38" w14:textId="77777777" w:rsidR="000F4AE2" w:rsidRPr="00B4642D" w:rsidRDefault="000F4AE2" w:rsidP="00B4642D">
            <w:pPr>
              <w:pStyle w:val="NoSpacing"/>
            </w:pPr>
            <w:r w:rsidRPr="00B4642D">
              <w:t>Current Version</w:t>
            </w:r>
          </w:p>
        </w:tc>
        <w:tc>
          <w:tcPr>
            <w:tcW w:w="2130" w:type="dxa"/>
          </w:tcPr>
          <w:p w14:paraId="5ACB52FD" w14:textId="77777777" w:rsidR="000F4AE2" w:rsidRPr="00B4642D" w:rsidRDefault="000F4AE2" w:rsidP="00B4642D">
            <w:pPr>
              <w:pStyle w:val="NoSpacing"/>
            </w:pPr>
            <w:r w:rsidRPr="00B4642D">
              <w:t>Previous Version</w:t>
            </w:r>
          </w:p>
        </w:tc>
        <w:tc>
          <w:tcPr>
            <w:tcW w:w="1418" w:type="dxa"/>
          </w:tcPr>
          <w:p w14:paraId="453B8A7D" w14:textId="77777777" w:rsidR="000F4AE2" w:rsidRPr="00B4642D" w:rsidRDefault="000F4AE2" w:rsidP="00B4642D">
            <w:pPr>
              <w:pStyle w:val="NoSpacing"/>
            </w:pPr>
            <w:r w:rsidRPr="00B4642D">
              <w:t>Date</w:t>
            </w:r>
          </w:p>
        </w:tc>
        <w:tc>
          <w:tcPr>
            <w:tcW w:w="1842" w:type="dxa"/>
          </w:tcPr>
          <w:p w14:paraId="183CC603" w14:textId="77777777" w:rsidR="000F4AE2" w:rsidRPr="00B4642D" w:rsidRDefault="000F4AE2" w:rsidP="00B4642D">
            <w:pPr>
              <w:pStyle w:val="NoSpacing"/>
            </w:pPr>
            <w:r w:rsidRPr="00B4642D">
              <w:t>Author</w:t>
            </w:r>
          </w:p>
        </w:tc>
        <w:tc>
          <w:tcPr>
            <w:tcW w:w="2514" w:type="dxa"/>
          </w:tcPr>
          <w:p w14:paraId="6E852A71" w14:textId="77777777" w:rsidR="000F4AE2" w:rsidRPr="00B4642D" w:rsidRDefault="000F4AE2" w:rsidP="00B4642D">
            <w:pPr>
              <w:pStyle w:val="NoSpacing"/>
            </w:pPr>
            <w:r w:rsidRPr="00B4642D">
              <w:t>Change description</w:t>
            </w:r>
          </w:p>
        </w:tc>
      </w:tr>
      <w:tr w:rsidR="000F4AE2" w:rsidRPr="000A200A" w14:paraId="1AA7C98D" w14:textId="77777777" w:rsidTr="00D1533B">
        <w:tc>
          <w:tcPr>
            <w:tcW w:w="1976" w:type="dxa"/>
          </w:tcPr>
          <w:p w14:paraId="520087F2" w14:textId="77777777" w:rsidR="000F4AE2" w:rsidRPr="000A200A" w:rsidRDefault="000F4AE2" w:rsidP="00B4642D">
            <w:pPr>
              <w:pStyle w:val="NoSpacing"/>
            </w:pPr>
          </w:p>
        </w:tc>
        <w:tc>
          <w:tcPr>
            <w:tcW w:w="2130" w:type="dxa"/>
          </w:tcPr>
          <w:p w14:paraId="796C2561" w14:textId="77777777" w:rsidR="000F4AE2" w:rsidRPr="000A200A" w:rsidRDefault="000F4AE2" w:rsidP="00B4642D">
            <w:pPr>
              <w:pStyle w:val="NoSpacing"/>
            </w:pPr>
          </w:p>
        </w:tc>
        <w:tc>
          <w:tcPr>
            <w:tcW w:w="1418" w:type="dxa"/>
          </w:tcPr>
          <w:p w14:paraId="44E2EB9B" w14:textId="77777777" w:rsidR="000F4AE2" w:rsidRPr="000A200A" w:rsidRDefault="000F4AE2" w:rsidP="00B4642D">
            <w:pPr>
              <w:pStyle w:val="NoSpacing"/>
            </w:pPr>
          </w:p>
        </w:tc>
        <w:tc>
          <w:tcPr>
            <w:tcW w:w="1842" w:type="dxa"/>
          </w:tcPr>
          <w:p w14:paraId="50756C67" w14:textId="77777777" w:rsidR="000F4AE2" w:rsidRPr="000A200A" w:rsidRDefault="000F4AE2" w:rsidP="00B4642D">
            <w:pPr>
              <w:pStyle w:val="NoSpacing"/>
            </w:pPr>
          </w:p>
        </w:tc>
        <w:tc>
          <w:tcPr>
            <w:tcW w:w="2514" w:type="dxa"/>
          </w:tcPr>
          <w:p w14:paraId="43CC961E" w14:textId="77777777" w:rsidR="000F4AE2" w:rsidRPr="000A200A" w:rsidRDefault="000F4AE2" w:rsidP="00B4642D">
            <w:pPr>
              <w:pStyle w:val="NoSpacing"/>
            </w:pPr>
          </w:p>
        </w:tc>
      </w:tr>
    </w:tbl>
    <w:p w14:paraId="31EBF918" w14:textId="567C5687" w:rsidR="000F4AE2" w:rsidRDefault="001E600E" w:rsidP="001E600E">
      <w:pPr>
        <w:pStyle w:val="Caption"/>
        <w:rPr>
          <w:lang w:val="en-US"/>
        </w:rPr>
      </w:pPr>
      <w:bookmarkStart w:id="2" w:name="_Toc224637247"/>
      <w:r w:rsidRPr="000A200A">
        <w:rPr>
          <w:lang w:val="en-US"/>
        </w:rPr>
        <w:t xml:space="preserve">Table </w:t>
      </w:r>
      <w:r w:rsidR="000473BB" w:rsidRPr="000A200A">
        <w:rPr>
          <w:lang w:val="en-US"/>
        </w:rPr>
        <w:fldChar w:fldCharType="begin"/>
      </w:r>
      <w:r w:rsidR="000473BB" w:rsidRPr="000A200A">
        <w:rPr>
          <w:lang w:val="en-US"/>
        </w:rPr>
        <w:instrText xml:space="preserve"> SEQ Table \* ARABIC </w:instrText>
      </w:r>
      <w:r w:rsidR="000473BB" w:rsidRPr="000A200A">
        <w:rPr>
          <w:lang w:val="en-US"/>
        </w:rPr>
        <w:fldChar w:fldCharType="separate"/>
      </w:r>
      <w:r w:rsidR="00B040B2">
        <w:rPr>
          <w:noProof/>
          <w:lang w:val="en-US"/>
        </w:rPr>
        <w:t>1</w:t>
      </w:r>
      <w:r w:rsidR="000473BB" w:rsidRPr="000A200A">
        <w:rPr>
          <w:noProof/>
          <w:lang w:val="en-US"/>
        </w:rPr>
        <w:fldChar w:fldCharType="end"/>
      </w:r>
      <w:r w:rsidRPr="000A200A">
        <w:rPr>
          <w:lang w:val="en-US"/>
        </w:rPr>
        <w:t xml:space="preserve"> - Revision </w:t>
      </w:r>
      <w:proofErr w:type="spellStart"/>
      <w:r w:rsidRPr="000A200A">
        <w:rPr>
          <w:lang w:val="en-US"/>
        </w:rPr>
        <w:t>Hystory</w:t>
      </w:r>
      <w:bookmarkEnd w:id="2"/>
      <w:proofErr w:type="spellEnd"/>
    </w:p>
    <w:p w14:paraId="58BE12DC" w14:textId="77777777" w:rsidR="00EE40F9" w:rsidRPr="000A200A" w:rsidRDefault="00EE40F9" w:rsidP="00EE40F9">
      <w:pPr>
        <w:pStyle w:val="STReq"/>
      </w:pPr>
      <w:r>
        <w:t>[End]</w:t>
      </w:r>
    </w:p>
    <w:p w14:paraId="66DA1E02" w14:textId="77777777" w:rsidR="00EE40F9" w:rsidRPr="00EE40F9" w:rsidRDefault="00EE40F9" w:rsidP="00EE40F9">
      <w:pPr>
        <w:rPr>
          <w:lang w:val="en-US"/>
        </w:rPr>
      </w:pPr>
    </w:p>
    <w:p w14:paraId="44BFE383" w14:textId="77777777" w:rsidR="00664D33" w:rsidRDefault="00664D33" w:rsidP="00664D33">
      <w:pPr>
        <w:pStyle w:val="Heading1"/>
        <w:numPr>
          <w:ilvl w:val="0"/>
          <w:numId w:val="9"/>
        </w:numPr>
        <w:spacing w:line="240" w:lineRule="auto"/>
        <w:jc w:val="both"/>
      </w:pPr>
      <w:bookmarkStart w:id="3" w:name="_Toc91159227"/>
      <w:bookmarkStart w:id="4" w:name="_Ref92870314"/>
      <w:bookmarkStart w:id="5" w:name="_Toc92976562"/>
      <w:bookmarkStart w:id="6" w:name="_Toc105402630"/>
      <w:bookmarkStart w:id="7" w:name="_Ref109220673"/>
      <w:bookmarkStart w:id="8" w:name="_Toc117772466"/>
      <w:bookmarkStart w:id="9" w:name="_Toc224637237"/>
      <w:r w:rsidRPr="00A04912">
        <w:t>Reference documents</w:t>
      </w:r>
      <w:bookmarkEnd w:id="3"/>
      <w:bookmarkEnd w:id="4"/>
      <w:bookmarkEnd w:id="5"/>
      <w:bookmarkEnd w:id="6"/>
      <w:bookmarkEnd w:id="7"/>
      <w:bookmarkEnd w:id="8"/>
      <w:bookmarkEnd w:id="9"/>
    </w:p>
    <w:p w14:paraId="1087F19C" w14:textId="77777777" w:rsidR="00664D33" w:rsidRPr="00DC153E" w:rsidRDefault="00664D33" w:rsidP="00664D33"/>
    <w:p w14:paraId="4A4C990E" w14:textId="77777777" w:rsidR="00664D33" w:rsidRPr="00DC153E" w:rsidRDefault="00664D33" w:rsidP="00B4642D">
      <w:pPr>
        <w:pStyle w:val="STnote"/>
      </w:pPr>
      <w:r>
        <w:t>This is a list of reference documents.</w:t>
      </w:r>
    </w:p>
    <w:p w14:paraId="77988E71" w14:textId="7C29866B" w:rsidR="00664D33" w:rsidRDefault="00664D33" w:rsidP="00B4642D">
      <w:pPr>
        <w:pStyle w:val="STReq"/>
      </w:pPr>
      <w:r>
        <w:t>[</w:t>
      </w:r>
      <w:r w:rsidR="00541D75">
        <w:t>IPOS_IPNAME_</w:t>
      </w:r>
      <w:r>
        <w:t>20220301] Definition</w:t>
      </w:r>
    </w:p>
    <w:p w14:paraId="329D7585" w14:textId="77777777" w:rsidR="00664D33" w:rsidRPr="00A04912" w:rsidRDefault="00664D33" w:rsidP="00B4642D">
      <w:pPr>
        <w:pStyle w:val="STReq"/>
      </w:pPr>
    </w:p>
    <w:tbl>
      <w:tblPr>
        <w:tblStyle w:val="TableGridLight"/>
        <w:tblW w:w="10109" w:type="dxa"/>
        <w:jc w:val="center"/>
        <w:tblLayout w:type="fixed"/>
        <w:tblLook w:val="04A0" w:firstRow="1" w:lastRow="0" w:firstColumn="1" w:lastColumn="0" w:noHBand="0" w:noVBand="1"/>
      </w:tblPr>
      <w:tblGrid>
        <w:gridCol w:w="1328"/>
        <w:gridCol w:w="1097"/>
        <w:gridCol w:w="1489"/>
        <w:gridCol w:w="761"/>
        <w:gridCol w:w="1589"/>
        <w:gridCol w:w="3845"/>
      </w:tblGrid>
      <w:tr w:rsidR="00402867" w:rsidRPr="00A04912" w14:paraId="71A53DCD" w14:textId="77777777" w:rsidTr="00B22EC4">
        <w:trPr>
          <w:trHeight w:val="547"/>
          <w:jc w:val="center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DB23B84" w14:textId="77777777" w:rsidR="00402867" w:rsidRPr="00A04912" w:rsidRDefault="00402867" w:rsidP="00402867">
            <w:pPr>
              <w:pStyle w:val="STnote"/>
              <w:rPr>
                <w:bCs/>
              </w:rPr>
            </w:pPr>
            <w:r w:rsidRPr="00A04912">
              <w:t>Current Version</w:t>
            </w:r>
          </w:p>
        </w:tc>
        <w:tc>
          <w:tcPr>
            <w:tcW w:w="10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9A22CBE" w14:textId="77777777" w:rsidR="00402867" w:rsidRPr="00A04912" w:rsidRDefault="00402867" w:rsidP="00402867">
            <w:pPr>
              <w:pStyle w:val="STnote"/>
              <w:rPr>
                <w:bCs/>
              </w:rPr>
            </w:pPr>
            <w:r w:rsidRPr="00A04912">
              <w:t xml:space="preserve">Previous </w:t>
            </w:r>
            <w:r w:rsidRPr="00A04912">
              <w:rPr>
                <w:bCs/>
              </w:rPr>
              <w:t>Version</w:t>
            </w:r>
          </w:p>
        </w:tc>
        <w:tc>
          <w:tcPr>
            <w:tcW w:w="14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771CAA9" w14:textId="2EBD5552" w:rsidR="00402867" w:rsidRPr="00A04912" w:rsidRDefault="00402867" w:rsidP="00402867">
            <w:pPr>
              <w:pStyle w:val="STnote"/>
            </w:pPr>
            <w:r>
              <w:t>Document</w:t>
            </w:r>
          </w:p>
        </w:tc>
        <w:tc>
          <w:tcPr>
            <w:tcW w:w="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D9B3D2D" w14:textId="2D725D4B" w:rsidR="00402867" w:rsidRPr="00A04912" w:rsidRDefault="00402867" w:rsidP="00402867">
            <w:pPr>
              <w:pStyle w:val="STnote"/>
            </w:pPr>
            <w:r w:rsidRPr="00A04912">
              <w:t>Date</w:t>
            </w:r>
          </w:p>
        </w:tc>
        <w:tc>
          <w:tcPr>
            <w:tcW w:w="1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786E47A" w14:textId="77777777" w:rsidR="00402867" w:rsidRPr="00A04912" w:rsidRDefault="00402867" w:rsidP="00402867">
            <w:pPr>
              <w:pStyle w:val="STnote"/>
              <w:rPr>
                <w:bCs/>
              </w:rPr>
            </w:pPr>
            <w:r w:rsidRPr="00A04912">
              <w:t>Author</w:t>
            </w:r>
          </w:p>
        </w:tc>
        <w:tc>
          <w:tcPr>
            <w:tcW w:w="38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CF80359" w14:textId="77777777" w:rsidR="00402867" w:rsidRPr="00A04912" w:rsidRDefault="00402867" w:rsidP="00402867">
            <w:pPr>
              <w:pStyle w:val="STnote"/>
            </w:pPr>
            <w:r w:rsidRPr="00A04912">
              <w:t>Change description</w:t>
            </w:r>
          </w:p>
        </w:tc>
      </w:tr>
      <w:tr w:rsidR="00402867" w:rsidRPr="00A04912" w14:paraId="09720FD0" w14:textId="77777777" w:rsidTr="00B22EC4">
        <w:trPr>
          <w:trHeight w:val="379"/>
          <w:jc w:val="center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B40E4D2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0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397362A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4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847F20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05B60F" w14:textId="4D58320A" w:rsidR="00402867" w:rsidRPr="00A04912" w:rsidRDefault="00402867" w:rsidP="00B4642D">
            <w:pPr>
              <w:pStyle w:val="STnote"/>
            </w:pPr>
          </w:p>
        </w:tc>
        <w:tc>
          <w:tcPr>
            <w:tcW w:w="1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5263E42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38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72F3788" w14:textId="77777777" w:rsidR="00402867" w:rsidRPr="00A04912" w:rsidRDefault="00402867" w:rsidP="00B4642D">
            <w:pPr>
              <w:pStyle w:val="STnote"/>
            </w:pPr>
          </w:p>
        </w:tc>
      </w:tr>
      <w:tr w:rsidR="00402867" w:rsidRPr="00A04912" w14:paraId="2233752A" w14:textId="77777777" w:rsidTr="00B22EC4">
        <w:trPr>
          <w:trHeight w:val="263"/>
          <w:jc w:val="center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7D542E6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0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B74756E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4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98883C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C9CAD0" w14:textId="1FEB2935" w:rsidR="00402867" w:rsidRPr="00A04912" w:rsidRDefault="00402867" w:rsidP="00B4642D">
            <w:pPr>
              <w:pStyle w:val="STnote"/>
            </w:pPr>
          </w:p>
        </w:tc>
        <w:tc>
          <w:tcPr>
            <w:tcW w:w="1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1765CD6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38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D45E53" w14:textId="77777777" w:rsidR="00402867" w:rsidRPr="00A04912" w:rsidRDefault="00402867" w:rsidP="00B4642D">
            <w:pPr>
              <w:pStyle w:val="STnote"/>
            </w:pPr>
          </w:p>
        </w:tc>
      </w:tr>
      <w:tr w:rsidR="00402867" w:rsidRPr="00A04912" w14:paraId="116522B6" w14:textId="77777777" w:rsidTr="00B22EC4">
        <w:trPr>
          <w:trHeight w:val="263"/>
          <w:jc w:val="center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B228C06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0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7628BC2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4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F9629FD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A98798D" w14:textId="12ECC033" w:rsidR="00402867" w:rsidRPr="00A04912" w:rsidRDefault="00402867" w:rsidP="00B4642D">
            <w:pPr>
              <w:pStyle w:val="STnote"/>
            </w:pPr>
          </w:p>
        </w:tc>
        <w:tc>
          <w:tcPr>
            <w:tcW w:w="1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67BFB86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38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D6D33B2" w14:textId="77777777" w:rsidR="00402867" w:rsidRPr="00A04912" w:rsidRDefault="00402867" w:rsidP="00B4642D">
            <w:pPr>
              <w:pStyle w:val="STnote"/>
            </w:pPr>
          </w:p>
        </w:tc>
      </w:tr>
      <w:tr w:rsidR="00402867" w:rsidRPr="00A04912" w14:paraId="7104BBC5" w14:textId="77777777" w:rsidTr="00B22EC4">
        <w:trPr>
          <w:trHeight w:val="263"/>
          <w:jc w:val="center"/>
        </w:trPr>
        <w:tc>
          <w:tcPr>
            <w:tcW w:w="132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FF15B15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09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94032F6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14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CF03713" w14:textId="77777777" w:rsidR="00402867" w:rsidRPr="00A04912" w:rsidRDefault="00402867" w:rsidP="00B4642D">
            <w:pPr>
              <w:pStyle w:val="STnote"/>
            </w:pPr>
          </w:p>
        </w:tc>
        <w:tc>
          <w:tcPr>
            <w:tcW w:w="76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EEFC46F" w14:textId="233AAC49" w:rsidR="00402867" w:rsidRPr="00A04912" w:rsidRDefault="00402867" w:rsidP="00B4642D">
            <w:pPr>
              <w:pStyle w:val="STnote"/>
            </w:pPr>
          </w:p>
        </w:tc>
        <w:tc>
          <w:tcPr>
            <w:tcW w:w="158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F4FB196" w14:textId="77777777" w:rsidR="00402867" w:rsidRDefault="00402867" w:rsidP="00B4642D">
            <w:pPr>
              <w:pStyle w:val="STnote"/>
            </w:pPr>
          </w:p>
        </w:tc>
        <w:tc>
          <w:tcPr>
            <w:tcW w:w="38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F5CAA7A" w14:textId="77777777" w:rsidR="00402867" w:rsidRDefault="00402867" w:rsidP="00B4642D">
            <w:pPr>
              <w:pStyle w:val="STnote"/>
            </w:pPr>
          </w:p>
        </w:tc>
      </w:tr>
    </w:tbl>
    <w:p w14:paraId="5DA47046" w14:textId="672881CA" w:rsidR="00664D33" w:rsidRDefault="00664D33" w:rsidP="00664D33">
      <w:pPr>
        <w:pStyle w:val="Caption"/>
        <w:jc w:val="center"/>
      </w:pPr>
      <w:bookmarkStart w:id="10" w:name="_Toc92976600"/>
      <w:bookmarkStart w:id="11" w:name="_Toc117084026"/>
      <w:bookmarkStart w:id="12" w:name="_Toc224637248"/>
      <w:r w:rsidRPr="00A04912"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040B2">
        <w:rPr>
          <w:noProof/>
        </w:rPr>
        <w:t>2</w:t>
      </w:r>
      <w:r>
        <w:rPr>
          <w:noProof/>
        </w:rPr>
        <w:fldChar w:fldCharType="end"/>
      </w:r>
      <w:r w:rsidRPr="00A04912">
        <w:t xml:space="preserve">  Reference documents</w:t>
      </w:r>
      <w:bookmarkEnd w:id="10"/>
      <w:bookmarkEnd w:id="11"/>
      <w:bookmarkEnd w:id="12"/>
    </w:p>
    <w:p w14:paraId="249AF564" w14:textId="77777777" w:rsidR="00EE40F9" w:rsidRPr="000A200A" w:rsidRDefault="00EE40F9" w:rsidP="00EE40F9">
      <w:pPr>
        <w:pStyle w:val="STReq"/>
      </w:pPr>
      <w:r>
        <w:t>[End]</w:t>
      </w:r>
    </w:p>
    <w:p w14:paraId="4D467FA0" w14:textId="77777777" w:rsidR="00EE40F9" w:rsidRPr="00EE40F9" w:rsidRDefault="00EE40F9" w:rsidP="00EE40F9"/>
    <w:p w14:paraId="08740314" w14:textId="77777777" w:rsidR="000F4AE2" w:rsidRPr="000A200A" w:rsidRDefault="000F4AE2" w:rsidP="000F4AE2">
      <w:pPr>
        <w:pStyle w:val="Heading1"/>
        <w:numPr>
          <w:ilvl w:val="0"/>
          <w:numId w:val="9"/>
        </w:numPr>
        <w:rPr>
          <w:lang w:val="en-US"/>
        </w:rPr>
      </w:pPr>
      <w:bookmarkStart w:id="13" w:name="_Toc224637238"/>
      <w:r w:rsidRPr="000A200A">
        <w:rPr>
          <w:lang w:val="en-US"/>
        </w:rPr>
        <w:t>Conventions</w:t>
      </w:r>
      <w:bookmarkEnd w:id="13"/>
    </w:p>
    <w:p w14:paraId="65A6BAFB" w14:textId="77777777" w:rsidR="000F4AE2" w:rsidRPr="000A200A" w:rsidRDefault="000F4AE2" w:rsidP="00B4642D">
      <w:pPr>
        <w:pStyle w:val="NoSpacing"/>
      </w:pPr>
    </w:p>
    <w:p w14:paraId="4860092C" w14:textId="619CCFAE" w:rsidR="000F4AE2" w:rsidRPr="000A200A" w:rsidRDefault="000F4AE2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20200301]</w:t>
      </w:r>
      <w:r w:rsidR="00282AB5" w:rsidRPr="000A200A">
        <w:t xml:space="preserve"> </w:t>
      </w:r>
      <w:r w:rsidRPr="000A200A">
        <w:t>Definition</w:t>
      </w:r>
    </w:p>
    <w:p w14:paraId="274CBC98" w14:textId="77777777" w:rsidR="000F4AE2" w:rsidRPr="000A200A" w:rsidRDefault="000F4AE2" w:rsidP="00B4642D">
      <w:pPr>
        <w:pStyle w:val="NoSpacing"/>
      </w:pPr>
    </w:p>
    <w:p w14:paraId="45EBE45E" w14:textId="77777777" w:rsidR="000F4AE2" w:rsidRPr="000A200A" w:rsidRDefault="000F4AE2" w:rsidP="00B4642D">
      <w:pPr>
        <w:pStyle w:val="NoSpacing"/>
      </w:pPr>
      <w:r w:rsidRPr="000A200A">
        <w:t>If not otherwise noted, specification values are valid …</w:t>
      </w:r>
    </w:p>
    <w:p w14:paraId="1A182310" w14:textId="77777777" w:rsidR="00EE40F9" w:rsidRPr="000A200A" w:rsidRDefault="00EE40F9" w:rsidP="00EE40F9">
      <w:pPr>
        <w:pStyle w:val="STReq"/>
      </w:pPr>
      <w:r>
        <w:t>[End]</w:t>
      </w:r>
    </w:p>
    <w:p w14:paraId="05A4B920" w14:textId="77777777" w:rsidR="005A4E23" w:rsidRDefault="005A4E23" w:rsidP="00B4642D">
      <w:pPr>
        <w:pStyle w:val="NoSpacing"/>
      </w:pPr>
    </w:p>
    <w:p w14:paraId="1B5EC556" w14:textId="77777777" w:rsidR="00664D33" w:rsidRPr="00664D33" w:rsidRDefault="00664D33" w:rsidP="00664D33">
      <w:pPr>
        <w:rPr>
          <w:lang w:val="en-US"/>
        </w:rPr>
      </w:pPr>
    </w:p>
    <w:p w14:paraId="1DC53D60" w14:textId="0A6BEE00" w:rsidR="005A4E23" w:rsidRPr="000A200A" w:rsidRDefault="00CF37B8" w:rsidP="003F0CB6">
      <w:pPr>
        <w:pStyle w:val="Heading2"/>
        <w:numPr>
          <w:ilvl w:val="1"/>
          <w:numId w:val="9"/>
        </w:numPr>
        <w:ind w:left="576" w:hanging="576"/>
        <w:rPr>
          <w:lang w:val="en-US"/>
        </w:rPr>
      </w:pPr>
      <w:bookmarkStart w:id="14" w:name="_Toc224637239"/>
      <w:r>
        <w:rPr>
          <w:lang w:val="en-US"/>
        </w:rPr>
        <w:t>Glossary</w:t>
      </w:r>
      <w:bookmarkEnd w:id="14"/>
    </w:p>
    <w:p w14:paraId="32D04A24" w14:textId="77777777" w:rsidR="005A4E23" w:rsidRPr="000A200A" w:rsidRDefault="005A4E23" w:rsidP="005A4E23">
      <w:pPr>
        <w:rPr>
          <w:b/>
          <w:i/>
          <w:lang w:val="en-US"/>
        </w:rPr>
      </w:pPr>
    </w:p>
    <w:p w14:paraId="7BB91EBE" w14:textId="1CE75B24" w:rsidR="005A4E23" w:rsidRPr="000A200A" w:rsidRDefault="005A4E23" w:rsidP="00B4642D">
      <w:pPr>
        <w:pStyle w:val="STMacroReq"/>
      </w:pPr>
      <w:r w:rsidRPr="000A200A">
        <w:t>[</w:t>
      </w:r>
      <w:r w:rsidR="00541D75">
        <w:t>IPOS_IPNAME_</w:t>
      </w:r>
      <w:r w:rsidRPr="00721075">
        <w:t>20200302</w:t>
      </w:r>
      <w:r w:rsidRPr="000A200A">
        <w:t>]</w:t>
      </w:r>
      <w:r w:rsidR="00282AB5" w:rsidRPr="000A200A">
        <w:t xml:space="preserve"> </w:t>
      </w:r>
      <w:r w:rsidRPr="000A200A">
        <w:t xml:space="preserve">Comment </w:t>
      </w:r>
    </w:p>
    <w:p w14:paraId="07DD4CCC" w14:textId="77777777" w:rsidR="005A4E23" w:rsidRDefault="005A4E23" w:rsidP="00B4642D">
      <w:pPr>
        <w:pStyle w:val="NoSpacing"/>
      </w:pPr>
      <w:r w:rsidRPr="000A200A">
        <w:t>The following abbreviations are used throughout this document:</w:t>
      </w:r>
    </w:p>
    <w:p w14:paraId="30AB0EB8" w14:textId="77777777" w:rsidR="00EE40F9" w:rsidRPr="000A200A" w:rsidRDefault="00EE40F9" w:rsidP="00EE40F9">
      <w:pPr>
        <w:pStyle w:val="STReq"/>
      </w:pPr>
      <w:r>
        <w:lastRenderedPageBreak/>
        <w:t>[End]</w:t>
      </w:r>
    </w:p>
    <w:p w14:paraId="29F17F3D" w14:textId="77777777" w:rsidR="00EE40F9" w:rsidRPr="00EE40F9" w:rsidRDefault="00EE40F9" w:rsidP="00EE40F9">
      <w:pPr>
        <w:rPr>
          <w:lang w:val="en-US"/>
        </w:rPr>
      </w:pPr>
    </w:p>
    <w:p w14:paraId="4FD7E5A1" w14:textId="77777777" w:rsidR="005A4E23" w:rsidRPr="000A200A" w:rsidRDefault="005A4E23" w:rsidP="005A4E23">
      <w:pPr>
        <w:rPr>
          <w:b/>
          <w:i/>
          <w:lang w:val="en-US"/>
        </w:rPr>
      </w:pPr>
    </w:p>
    <w:p w14:paraId="2891422F" w14:textId="31A75DDB" w:rsidR="005A4E23" w:rsidRPr="000A200A" w:rsidRDefault="005A4E23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20200303]</w:t>
      </w:r>
      <w:r w:rsidR="00282AB5" w:rsidRPr="000A200A">
        <w:t xml:space="preserve"> </w:t>
      </w:r>
      <w:r w:rsidRPr="000A200A">
        <w:t xml:space="preserve">Definition </w:t>
      </w:r>
    </w:p>
    <w:p w14:paraId="67A4BFBE" w14:textId="77777777" w:rsidR="00595851" w:rsidRPr="000A200A" w:rsidRDefault="00595851" w:rsidP="00B4642D">
      <w:pPr>
        <w:pStyle w:val="NoSpacing"/>
      </w:pPr>
    </w:p>
    <w:p w14:paraId="365CBE7B" w14:textId="77777777" w:rsidR="005A4E23" w:rsidRPr="000A200A" w:rsidRDefault="005A4E23" w:rsidP="00B4642D">
      <w:pPr>
        <w:pStyle w:val="NoSpacing"/>
      </w:pPr>
      <w:proofErr w:type="spellStart"/>
      <w:r w:rsidRPr="000A200A">
        <w:rPr>
          <w:i/>
        </w:rPr>
        <w:t>g</w:t>
      </w:r>
      <w:r w:rsidRPr="000A200A">
        <w:rPr>
          <w:i/>
          <w:vertAlign w:val="subscript"/>
        </w:rPr>
        <w:t>N</w:t>
      </w:r>
      <w:proofErr w:type="spellEnd"/>
      <w:r w:rsidRPr="000A200A">
        <w:rPr>
          <w:i/>
          <w:vertAlign w:val="subscript"/>
        </w:rPr>
        <w:t xml:space="preserve"> </w:t>
      </w:r>
      <w:r w:rsidRPr="000A200A">
        <w:t>= 9.81 m/s</w:t>
      </w:r>
      <w:r w:rsidRPr="000A200A">
        <w:rPr>
          <w:vertAlign w:val="superscript"/>
        </w:rPr>
        <w:t>2</w:t>
      </w:r>
    </w:p>
    <w:p w14:paraId="1F044216" w14:textId="56A452DA" w:rsidR="005A4E23" w:rsidRPr="000A200A" w:rsidRDefault="00595851" w:rsidP="00595851">
      <w:pPr>
        <w:pStyle w:val="Caption"/>
        <w:rPr>
          <w:lang w:val="en-US"/>
        </w:rPr>
      </w:pPr>
      <w:r w:rsidRPr="000A200A">
        <w:rPr>
          <w:lang w:val="en-US"/>
        </w:rPr>
        <w:t xml:space="preserve">Equation </w:t>
      </w:r>
      <w:r w:rsidR="000473BB" w:rsidRPr="000A200A">
        <w:rPr>
          <w:lang w:val="en-US"/>
        </w:rPr>
        <w:fldChar w:fldCharType="begin"/>
      </w:r>
      <w:r w:rsidR="000473BB" w:rsidRPr="000A200A">
        <w:rPr>
          <w:lang w:val="en-US"/>
        </w:rPr>
        <w:instrText xml:space="preserve"> SEQ Equation \* ARABIC </w:instrText>
      </w:r>
      <w:r w:rsidR="000473BB" w:rsidRPr="000A200A">
        <w:rPr>
          <w:lang w:val="en-US"/>
        </w:rPr>
        <w:fldChar w:fldCharType="separate"/>
      </w:r>
      <w:r w:rsidR="00B040B2">
        <w:rPr>
          <w:noProof/>
          <w:lang w:val="en-US"/>
        </w:rPr>
        <w:t>1</w:t>
      </w:r>
      <w:r w:rsidR="000473BB" w:rsidRPr="000A200A">
        <w:rPr>
          <w:noProof/>
          <w:lang w:val="en-US"/>
        </w:rPr>
        <w:fldChar w:fldCharType="end"/>
      </w:r>
      <w:r w:rsidRPr="000A200A">
        <w:rPr>
          <w:lang w:val="en-US"/>
        </w:rPr>
        <w:t xml:space="preserve"> - </w:t>
      </w:r>
      <w:proofErr w:type="spellStart"/>
      <w:r w:rsidRPr="000A200A">
        <w:rPr>
          <w:lang w:val="en-US"/>
        </w:rPr>
        <w:t>Accelleration</w:t>
      </w:r>
      <w:proofErr w:type="spellEnd"/>
    </w:p>
    <w:p w14:paraId="17CFECCC" w14:textId="77777777" w:rsidR="00EE40F9" w:rsidRPr="000A200A" w:rsidRDefault="00EE40F9" w:rsidP="00EE40F9">
      <w:pPr>
        <w:pStyle w:val="STReq"/>
      </w:pPr>
      <w:r>
        <w:t>[End]</w:t>
      </w:r>
    </w:p>
    <w:p w14:paraId="4EE3E4DE" w14:textId="77777777" w:rsidR="00EE40F9" w:rsidRDefault="00EE40F9" w:rsidP="00B4642D">
      <w:pPr>
        <w:pStyle w:val="STMacroReq"/>
      </w:pPr>
    </w:p>
    <w:p w14:paraId="016811D3" w14:textId="3006CBA9" w:rsidR="005A4E23" w:rsidRDefault="005A4E23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20200304]</w:t>
      </w:r>
      <w:r w:rsidR="00282AB5" w:rsidRPr="000A200A">
        <w:t xml:space="preserve"> </w:t>
      </w:r>
      <w:r w:rsidRPr="000A200A">
        <w:t xml:space="preserve">Definition </w:t>
      </w:r>
    </w:p>
    <w:p w14:paraId="7FA423D6" w14:textId="77777777" w:rsidR="004E2510" w:rsidRDefault="004E2510" w:rsidP="00B4642D">
      <w:pPr>
        <w:pStyle w:val="STMacroReq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682"/>
      </w:tblGrid>
      <w:tr w:rsidR="004E2510" w:rsidRPr="003C2C7C" w14:paraId="19235C78" w14:textId="77777777" w:rsidTr="00234F60">
        <w:trPr>
          <w:tblHeader/>
          <w:jc w:val="center"/>
        </w:trPr>
        <w:tc>
          <w:tcPr>
            <w:tcW w:w="0" w:type="auto"/>
            <w:shd w:val="clear" w:color="auto" w:fill="CEEB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0D782D4" w14:textId="77777777" w:rsidR="004E2510" w:rsidRPr="003C2C7C" w:rsidRDefault="004E2510" w:rsidP="00234F60">
            <w:pPr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proofErr w:type="spellStart"/>
            <w:r w:rsidRPr="003C2C7C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0" w:type="auto"/>
            <w:shd w:val="clear" w:color="auto" w:fill="CEEB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C2C59A" w14:textId="77777777" w:rsidR="004E2510" w:rsidRPr="003C2C7C" w:rsidRDefault="004E2510" w:rsidP="00234F60">
            <w:pPr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proofErr w:type="spellStart"/>
            <w:r w:rsidRPr="003C2C7C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Definition</w:t>
            </w:r>
            <w:proofErr w:type="spellEnd"/>
          </w:p>
        </w:tc>
      </w:tr>
      <w:tr w:rsidR="004E2510" w:rsidRPr="003C2C7C" w14:paraId="140F40BD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C9F31EB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AVDD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4B0BC5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Main </w:t>
            </w: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analog</w:t>
            </w:r>
            <w:proofErr w:type="spellEnd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supply</w:t>
            </w:r>
            <w:proofErr w:type="spellEnd"/>
          </w:p>
        </w:tc>
      </w:tr>
      <w:tr w:rsidR="004E2510" w:rsidRPr="003C2C7C" w14:paraId="5559BBA2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3340AC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BIST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44BED4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Built</w:t>
            </w: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noBreakHyphen/>
              <w:t>In</w:t>
            </w:r>
            <w:proofErr w:type="spellEnd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 Self</w:t>
            </w: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noBreakHyphen/>
              <w:t>Test</w:t>
            </w:r>
          </w:p>
        </w:tc>
      </w:tr>
      <w:tr w:rsidR="004E2510" w:rsidRPr="003C2C7C" w14:paraId="18D8C999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800FEA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DDS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F6A96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Digital Design </w:t>
            </w: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Specification</w:t>
            </w:r>
            <w:proofErr w:type="spellEnd"/>
          </w:p>
        </w:tc>
      </w:tr>
      <w:tr w:rsidR="004E2510" w:rsidRPr="003C2C7C" w14:paraId="2D3D90CB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BAA289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FSM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FA4533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Finite</w:t>
            </w:r>
            <w:proofErr w:type="spellEnd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 State Machine</w:t>
            </w:r>
          </w:p>
        </w:tc>
      </w:tr>
      <w:tr w:rsidR="004E2510" w:rsidRPr="003C2C7C" w14:paraId="21866C4A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E8785D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IP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5E5F9A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Intellectual</w:t>
            </w:r>
            <w:proofErr w:type="spellEnd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Property</w:t>
            </w:r>
            <w:proofErr w:type="spellEnd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 block</w:t>
            </w:r>
          </w:p>
        </w:tc>
      </w:tr>
      <w:tr w:rsidR="004E2510" w:rsidRPr="003C2C7C" w14:paraId="21B2AB5D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F52874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MCU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1DAE41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Embedded </w:t>
            </w: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microcontroller</w:t>
            </w:r>
            <w:proofErr w:type="spellEnd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 unit</w:t>
            </w:r>
          </w:p>
        </w:tc>
      </w:tr>
      <w:tr w:rsidR="004E2510" w:rsidRPr="003C2C7C" w14:paraId="1927529C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E64C7A7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NVM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4C4CB3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Non</w:t>
            </w: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noBreakHyphen/>
              <w:t>Volatile Memory</w:t>
            </w:r>
          </w:p>
        </w:tc>
      </w:tr>
      <w:tr w:rsidR="004E2510" w:rsidRPr="003C2C7C" w14:paraId="2899D24C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98ED83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PDN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DC6EF7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Power Delivery Network</w:t>
            </w:r>
          </w:p>
        </w:tc>
      </w:tr>
      <w:tr w:rsidR="004E2510" w:rsidRPr="003C2C7C" w14:paraId="4FBD1A01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0257BE9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POR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0F6C5E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Power</w:t>
            </w: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noBreakHyphen/>
              <w:t>On Reset</w:t>
            </w:r>
          </w:p>
        </w:tc>
      </w:tr>
      <w:tr w:rsidR="004E2510" w:rsidRPr="003C2C7C" w14:paraId="35388EE1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49B799F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RCCU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B9599C2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Reset &amp; Clock Control Unit</w:t>
            </w:r>
          </w:p>
        </w:tc>
      </w:tr>
      <w:tr w:rsidR="004E2510" w:rsidRPr="003C2C7C" w14:paraId="3C06BEE2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5CE1AB0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CRS</w:t>
            </w: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EE2C0AE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Clock </w:t>
            </w:r>
            <w:proofErr w:type="spellStart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>Recovery</w:t>
            </w:r>
            <w:proofErr w:type="spellEnd"/>
            <w:r w:rsidRPr="003C2C7C">
              <w:rPr>
                <w:rFonts w:ascii="Helvetica" w:hAnsi="Helvetica" w:cs="Helvetica"/>
                <w:color w:val="auto"/>
                <w:sz w:val="18"/>
                <w:szCs w:val="18"/>
              </w:rPr>
              <w:t xml:space="preserve"> System</w:t>
            </w:r>
          </w:p>
        </w:tc>
      </w:tr>
      <w:tr w:rsidR="004E2510" w:rsidRPr="003C2C7C" w14:paraId="082A551E" w14:textId="77777777" w:rsidTr="00234F60">
        <w:trPr>
          <w:jc w:val="center"/>
        </w:trPr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9D5BE9D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CFCFD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7FE770F" w14:textId="77777777" w:rsidR="004E2510" w:rsidRPr="003C2C7C" w:rsidRDefault="004E2510" w:rsidP="00234F60">
            <w:pPr>
              <w:rPr>
                <w:rFonts w:ascii="Helvetica" w:hAnsi="Helvetica" w:cs="Helvetica"/>
                <w:color w:val="auto"/>
                <w:sz w:val="18"/>
                <w:szCs w:val="18"/>
              </w:rPr>
            </w:pPr>
          </w:p>
        </w:tc>
      </w:tr>
    </w:tbl>
    <w:p w14:paraId="7FF8082E" w14:textId="77777777" w:rsidR="004E2510" w:rsidRPr="000A200A" w:rsidRDefault="004E2510" w:rsidP="00B4642D">
      <w:pPr>
        <w:pStyle w:val="STMacroReq"/>
      </w:pPr>
    </w:p>
    <w:p w14:paraId="1080783D" w14:textId="77777777" w:rsidR="005A4E23" w:rsidRPr="000A200A" w:rsidRDefault="005A4E23" w:rsidP="005A4E23">
      <w:pPr>
        <w:rPr>
          <w:lang w:val="en-US"/>
        </w:rPr>
      </w:pPr>
      <w:r w:rsidRPr="000A200A">
        <w:rPr>
          <w:lang w:val="en-US"/>
        </w:rPr>
        <w:t> </w:t>
      </w:r>
    </w:p>
    <w:p w14:paraId="2138CFE0" w14:textId="7096239A" w:rsidR="005A4E23" w:rsidRPr="000A200A" w:rsidRDefault="00E65920" w:rsidP="004E2510">
      <w:pPr>
        <w:pStyle w:val="Caption"/>
        <w:jc w:val="center"/>
        <w:rPr>
          <w:lang w:val="en-US"/>
        </w:rPr>
      </w:pPr>
      <w:bookmarkStart w:id="15" w:name="_Toc224637249"/>
      <w:r w:rsidRPr="000A200A">
        <w:rPr>
          <w:lang w:val="en-US"/>
        </w:rPr>
        <w:t xml:space="preserve">Table </w:t>
      </w:r>
      <w:r w:rsidR="000473BB" w:rsidRPr="000A200A">
        <w:rPr>
          <w:lang w:val="en-US"/>
        </w:rPr>
        <w:fldChar w:fldCharType="begin"/>
      </w:r>
      <w:r w:rsidR="000473BB" w:rsidRPr="000A200A">
        <w:rPr>
          <w:lang w:val="en-US"/>
        </w:rPr>
        <w:instrText xml:space="preserve"> SEQ Table \* ARABIC </w:instrText>
      </w:r>
      <w:r w:rsidR="000473BB" w:rsidRPr="000A200A">
        <w:rPr>
          <w:lang w:val="en-US"/>
        </w:rPr>
        <w:fldChar w:fldCharType="separate"/>
      </w:r>
      <w:r w:rsidR="00B040B2">
        <w:rPr>
          <w:noProof/>
          <w:lang w:val="en-US"/>
        </w:rPr>
        <w:t>3</w:t>
      </w:r>
      <w:r w:rsidR="000473BB" w:rsidRPr="000A200A">
        <w:rPr>
          <w:noProof/>
          <w:lang w:val="en-US"/>
        </w:rPr>
        <w:fldChar w:fldCharType="end"/>
      </w:r>
      <w:r w:rsidRPr="000A200A">
        <w:rPr>
          <w:lang w:val="en-US"/>
        </w:rPr>
        <w:t xml:space="preserve"> - Abbreviation</w:t>
      </w:r>
      <w:bookmarkEnd w:id="15"/>
    </w:p>
    <w:p w14:paraId="09C97A69" w14:textId="77777777" w:rsidR="00EE40F9" w:rsidRPr="000A200A" w:rsidRDefault="00EE40F9" w:rsidP="00EE40F9">
      <w:pPr>
        <w:pStyle w:val="STReq"/>
      </w:pPr>
      <w:r>
        <w:t>[End]</w:t>
      </w:r>
    </w:p>
    <w:p w14:paraId="1B8B9168" w14:textId="77777777" w:rsidR="009741B4" w:rsidRPr="000A200A" w:rsidRDefault="009741B4" w:rsidP="000F4AE2">
      <w:pPr>
        <w:rPr>
          <w:lang w:val="en-US"/>
        </w:rPr>
      </w:pPr>
    </w:p>
    <w:p w14:paraId="5455FA27" w14:textId="4F4F9D0E" w:rsidR="009741B4" w:rsidRPr="000A200A" w:rsidRDefault="009741B4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2020030</w:t>
      </w:r>
      <w:r w:rsidR="00B75C33" w:rsidRPr="000A200A">
        <w:t>5</w:t>
      </w:r>
      <w:r w:rsidRPr="000A200A">
        <w:t>]</w:t>
      </w:r>
      <w:r w:rsidR="00282AB5" w:rsidRPr="000A200A">
        <w:t xml:space="preserve"> </w:t>
      </w:r>
      <w:r w:rsidRPr="000A200A">
        <w:t>Definition</w:t>
      </w:r>
    </w:p>
    <w:p w14:paraId="016A8CED" w14:textId="77777777" w:rsidR="009741B4" w:rsidRPr="000A200A" w:rsidRDefault="009741B4" w:rsidP="009741B4">
      <w:pPr>
        <w:rPr>
          <w:lang w:val="en-US"/>
        </w:rPr>
      </w:pPr>
    </w:p>
    <w:p w14:paraId="6FAD2302" w14:textId="77777777" w:rsidR="009741B4" w:rsidRPr="000A200A" w:rsidRDefault="009741B4" w:rsidP="00B4642D">
      <w:pPr>
        <w:pStyle w:val="NoSpacing"/>
      </w:pPr>
      <w:r w:rsidRPr="000A200A">
        <w:t>Category Convention:</w:t>
      </w:r>
    </w:p>
    <w:p w14:paraId="6024E56F" w14:textId="77777777" w:rsidR="009741B4" w:rsidRPr="000A200A" w:rsidRDefault="009741B4" w:rsidP="00B4642D">
      <w:pPr>
        <w:pStyle w:val="NoSpacing"/>
      </w:pPr>
    </w:p>
    <w:tbl>
      <w:tblPr>
        <w:tblW w:w="9889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760"/>
        <w:gridCol w:w="7129"/>
      </w:tblGrid>
      <w:tr w:rsidR="009741B4" w:rsidRPr="000A200A" w14:paraId="1F2A6FE4" w14:textId="77777777" w:rsidTr="00B4642D">
        <w:trPr>
          <w:trHeight w:val="669"/>
        </w:trPr>
        <w:tc>
          <w:tcPr>
            <w:tcW w:w="2760" w:type="dxa"/>
          </w:tcPr>
          <w:p w14:paraId="0282B350" w14:textId="77777777" w:rsidR="009741B4" w:rsidRPr="000A200A" w:rsidRDefault="009741B4" w:rsidP="00B4642D">
            <w:pPr>
              <w:pStyle w:val="NoSpacing"/>
            </w:pPr>
            <w:r w:rsidRPr="00B4642D">
              <w:rPr>
                <w:b/>
                <w:bCs/>
              </w:rPr>
              <w:t>Comment</w:t>
            </w:r>
            <w:r w:rsidRPr="000A200A">
              <w:t xml:space="preserve">: </w:t>
            </w:r>
          </w:p>
        </w:tc>
        <w:tc>
          <w:tcPr>
            <w:tcW w:w="7129" w:type="dxa"/>
          </w:tcPr>
          <w:p w14:paraId="6B25AB53" w14:textId="77777777" w:rsidR="009741B4" w:rsidRPr="000A200A" w:rsidRDefault="009741B4" w:rsidP="00B4642D">
            <w:pPr>
              <w:pStyle w:val="NoSpacing"/>
            </w:pPr>
            <w:r w:rsidRPr="000A200A">
              <w:t xml:space="preserve">This category denotes that the content of the object text is a general comment. For example, this may be an explanation why the requirement demands certain items when there </w:t>
            </w:r>
            <w:proofErr w:type="gramStart"/>
            <w:r w:rsidRPr="000A200A">
              <w:t>would also be</w:t>
            </w:r>
            <w:proofErr w:type="gramEnd"/>
            <w:r w:rsidRPr="000A200A">
              <w:t xml:space="preserve"> other possibilities. A comment should not be necessary to understand the related requirements. </w:t>
            </w:r>
          </w:p>
        </w:tc>
      </w:tr>
      <w:tr w:rsidR="009741B4" w:rsidRPr="000A200A" w14:paraId="733F87A5" w14:textId="77777777" w:rsidTr="00B4642D">
        <w:trPr>
          <w:trHeight w:val="783"/>
        </w:trPr>
        <w:tc>
          <w:tcPr>
            <w:tcW w:w="2760" w:type="dxa"/>
          </w:tcPr>
          <w:p w14:paraId="3A13350D" w14:textId="77777777" w:rsidR="009741B4" w:rsidRPr="00B4642D" w:rsidRDefault="009741B4" w:rsidP="00B4642D">
            <w:pPr>
              <w:pStyle w:val="NoSpacing"/>
              <w:rPr>
                <w:b/>
                <w:bCs/>
              </w:rPr>
            </w:pPr>
            <w:r w:rsidRPr="00B4642D">
              <w:rPr>
                <w:b/>
                <w:bCs/>
              </w:rPr>
              <w:t xml:space="preserve">Definition: </w:t>
            </w:r>
          </w:p>
        </w:tc>
        <w:tc>
          <w:tcPr>
            <w:tcW w:w="7129" w:type="dxa"/>
          </w:tcPr>
          <w:p w14:paraId="0DE7088B" w14:textId="77777777" w:rsidR="009741B4" w:rsidRPr="000A200A" w:rsidRDefault="009741B4" w:rsidP="00B4642D">
            <w:pPr>
              <w:pStyle w:val="NoSpacing"/>
            </w:pPr>
            <w:r w:rsidRPr="000A200A">
              <w:t xml:space="preserve">This category is used for the definition of terms, wordings, technical expressions etc. It is a documentation of design decisions and general instructions that belong to the document itself, e.g. owner of the document, structure of the document. It is needed to understand a related requirement. It is not linked to any test case. </w:t>
            </w:r>
          </w:p>
        </w:tc>
      </w:tr>
      <w:tr w:rsidR="00B4642D" w:rsidRPr="00265F6D" w14:paraId="058AEA51" w14:textId="77777777" w:rsidTr="00B4642D">
        <w:trPr>
          <w:trHeight w:val="553"/>
        </w:trPr>
        <w:tc>
          <w:tcPr>
            <w:tcW w:w="2760" w:type="dxa"/>
          </w:tcPr>
          <w:p w14:paraId="0A42C4CE" w14:textId="77777777" w:rsidR="00B4642D" w:rsidRPr="00B4642D" w:rsidRDefault="00B4642D" w:rsidP="00B4642D">
            <w:pPr>
              <w:pStyle w:val="NoSpacing"/>
              <w:rPr>
                <w:b/>
                <w:bCs/>
              </w:rPr>
            </w:pPr>
            <w:r w:rsidRPr="00B4642D">
              <w:rPr>
                <w:b/>
                <w:bCs/>
              </w:rPr>
              <w:lastRenderedPageBreak/>
              <w:t>Assumption</w:t>
            </w:r>
          </w:p>
        </w:tc>
        <w:tc>
          <w:tcPr>
            <w:tcW w:w="7129" w:type="dxa"/>
          </w:tcPr>
          <w:p w14:paraId="3E84BE72" w14:textId="77777777" w:rsidR="00B4642D" w:rsidRPr="00265F6D" w:rsidRDefault="00B4642D" w:rsidP="00B4642D">
            <w:pPr>
              <w:pStyle w:val="NoSpacing"/>
            </w:pPr>
            <w:r w:rsidRPr="00265F6D">
              <w:t>This category is used for requirements this document provide upstream to another document, indicating what this IP/block/system needs to work properly.</w:t>
            </w:r>
          </w:p>
        </w:tc>
      </w:tr>
      <w:tr w:rsidR="009741B4" w:rsidRPr="000A200A" w14:paraId="2E58B348" w14:textId="77777777" w:rsidTr="00B4642D">
        <w:trPr>
          <w:trHeight w:val="553"/>
        </w:trPr>
        <w:tc>
          <w:tcPr>
            <w:tcW w:w="2760" w:type="dxa"/>
          </w:tcPr>
          <w:p w14:paraId="6743CC43" w14:textId="77777777" w:rsidR="009741B4" w:rsidRPr="000A200A" w:rsidRDefault="009741B4" w:rsidP="00B4642D">
            <w:pPr>
              <w:pStyle w:val="NoSpacing"/>
            </w:pPr>
            <w:r w:rsidRPr="00B4642D">
              <w:rPr>
                <w:b/>
                <w:bCs/>
              </w:rPr>
              <w:t>Requirement</w:t>
            </w:r>
            <w:r w:rsidRPr="000A200A">
              <w:t xml:space="preserve">: </w:t>
            </w:r>
          </w:p>
        </w:tc>
        <w:tc>
          <w:tcPr>
            <w:tcW w:w="7129" w:type="dxa"/>
          </w:tcPr>
          <w:p w14:paraId="2F0001FA" w14:textId="77777777" w:rsidR="009741B4" w:rsidRPr="000A200A" w:rsidRDefault="009741B4" w:rsidP="00B4642D">
            <w:pPr>
              <w:pStyle w:val="NoSpacing"/>
            </w:pPr>
            <w:r w:rsidRPr="000A200A">
              <w:t xml:space="preserve">This category denotes a requirement that </w:t>
            </w:r>
            <w:proofErr w:type="gramStart"/>
            <w:r w:rsidRPr="000A200A">
              <w:t>has to</w:t>
            </w:r>
            <w:proofErr w:type="gramEnd"/>
            <w:r w:rsidRPr="000A200A">
              <w:t xml:space="preserve"> be implemented and verified. Accordingly, it is necessary to establish traces from the different requirement levels to the test cases for this category. </w:t>
            </w:r>
          </w:p>
        </w:tc>
      </w:tr>
    </w:tbl>
    <w:p w14:paraId="08AABC39" w14:textId="77777777" w:rsidR="00EE40F9" w:rsidRPr="000A200A" w:rsidRDefault="00EE40F9" w:rsidP="00EE40F9">
      <w:pPr>
        <w:pStyle w:val="STReq"/>
      </w:pPr>
      <w:r>
        <w:t>[End]</w:t>
      </w:r>
    </w:p>
    <w:p w14:paraId="1BE2945F" w14:textId="77777777" w:rsidR="009741B4" w:rsidRPr="000A200A" w:rsidRDefault="009741B4" w:rsidP="009741B4">
      <w:pPr>
        <w:rPr>
          <w:lang w:val="en-US"/>
        </w:rPr>
      </w:pPr>
    </w:p>
    <w:p w14:paraId="5E62B15D" w14:textId="77777777" w:rsidR="000F4AE2" w:rsidRPr="000A200A" w:rsidRDefault="000F4AE2" w:rsidP="000F4AE2">
      <w:pPr>
        <w:rPr>
          <w:lang w:val="en-US"/>
        </w:rPr>
      </w:pPr>
    </w:p>
    <w:p w14:paraId="0B3B271D" w14:textId="77777777" w:rsidR="00121CAF" w:rsidRPr="000A200A" w:rsidRDefault="00121CAF" w:rsidP="00121CAF">
      <w:pPr>
        <w:pStyle w:val="Heading1"/>
        <w:numPr>
          <w:ilvl w:val="0"/>
          <w:numId w:val="9"/>
        </w:numPr>
        <w:rPr>
          <w:lang w:val="en-US"/>
        </w:rPr>
      </w:pPr>
      <w:bookmarkStart w:id="16" w:name="_Toc224637240"/>
      <w:r w:rsidRPr="000A200A">
        <w:rPr>
          <w:lang w:val="en-US"/>
        </w:rPr>
        <w:t xml:space="preserve">Description of the </w:t>
      </w:r>
      <w:r w:rsidR="006F2D26" w:rsidRPr="000A200A">
        <w:rPr>
          <w:lang w:val="en-US"/>
        </w:rPr>
        <w:t>IP</w:t>
      </w:r>
      <w:bookmarkEnd w:id="16"/>
    </w:p>
    <w:p w14:paraId="77582D58" w14:textId="77777777" w:rsidR="003D163D" w:rsidRPr="000A200A" w:rsidRDefault="00121CAF" w:rsidP="003D163D">
      <w:pPr>
        <w:rPr>
          <w:lang w:val="en-US"/>
        </w:rPr>
      </w:pPr>
      <w:r w:rsidRPr="000A200A">
        <w:rPr>
          <w:lang w:val="en-US"/>
        </w:rPr>
        <w:t xml:space="preserve">The </w:t>
      </w:r>
      <w:r w:rsidR="006F2D26" w:rsidRPr="000A200A">
        <w:rPr>
          <w:lang w:val="en-US"/>
        </w:rPr>
        <w:t>IP</w:t>
      </w:r>
      <w:r w:rsidRPr="000A200A">
        <w:rPr>
          <w:lang w:val="en-US"/>
        </w:rPr>
        <w:t xml:space="preserve"> is a … (describe what is the product)</w:t>
      </w:r>
    </w:p>
    <w:p w14:paraId="0CD07073" w14:textId="77777777" w:rsidR="003D163D" w:rsidRPr="000A200A" w:rsidRDefault="00121CAF" w:rsidP="003D163D">
      <w:pPr>
        <w:rPr>
          <w:lang w:val="en-US"/>
        </w:rPr>
      </w:pPr>
      <w:r w:rsidRPr="000A200A">
        <w:rPr>
          <w:lang w:val="en-US"/>
        </w:rPr>
        <w:t xml:space="preserve">The </w:t>
      </w:r>
      <w:r w:rsidR="006F2D26" w:rsidRPr="000A200A">
        <w:rPr>
          <w:lang w:val="en-US"/>
        </w:rPr>
        <w:t>IP</w:t>
      </w:r>
      <w:r w:rsidRPr="000A200A">
        <w:rPr>
          <w:lang w:val="en-US"/>
        </w:rPr>
        <w:t xml:space="preserve"> is </w:t>
      </w:r>
      <w:r w:rsidR="00875A7A" w:rsidRPr="000A200A">
        <w:rPr>
          <w:lang w:val="en-US"/>
        </w:rPr>
        <w:t>intended</w:t>
      </w:r>
      <w:r w:rsidRPr="000A200A">
        <w:rPr>
          <w:lang w:val="en-US"/>
        </w:rPr>
        <w:t xml:space="preserve"> for the use in … (describe the intent of </w:t>
      </w:r>
      <w:proofErr w:type="gramStart"/>
      <w:r w:rsidRPr="000A200A">
        <w:rPr>
          <w:lang w:val="en-US"/>
        </w:rPr>
        <w:t>use)  and</w:t>
      </w:r>
      <w:proofErr w:type="gramEnd"/>
      <w:r w:rsidRPr="000A200A">
        <w:rPr>
          <w:lang w:val="en-US"/>
        </w:rPr>
        <w:t xml:space="preserve"> </w:t>
      </w:r>
      <w:r w:rsidR="00875A7A" w:rsidRPr="000A200A">
        <w:rPr>
          <w:lang w:val="en-US"/>
        </w:rPr>
        <w:t>designed</w:t>
      </w:r>
      <w:r w:rsidRPr="000A200A">
        <w:rPr>
          <w:lang w:val="en-US"/>
        </w:rPr>
        <w:t xml:space="preserve"> for use in </w:t>
      </w:r>
      <w:r w:rsidR="006F2D26" w:rsidRPr="000A200A">
        <w:rPr>
          <w:lang w:val="en-US"/>
        </w:rPr>
        <w:t>…</w:t>
      </w:r>
    </w:p>
    <w:p w14:paraId="33769969" w14:textId="77777777" w:rsidR="003D163D" w:rsidRPr="000A200A" w:rsidRDefault="003D163D" w:rsidP="00B4642D">
      <w:pPr>
        <w:pStyle w:val="NoSpacing"/>
      </w:pPr>
    </w:p>
    <w:p w14:paraId="67E81C5F" w14:textId="77777777" w:rsidR="006F2D26" w:rsidRPr="000A200A" w:rsidRDefault="006F2D26" w:rsidP="00121CAF">
      <w:pPr>
        <w:pStyle w:val="Heading1"/>
        <w:numPr>
          <w:ilvl w:val="0"/>
          <w:numId w:val="9"/>
        </w:numPr>
        <w:rPr>
          <w:lang w:val="en-US"/>
        </w:rPr>
      </w:pPr>
      <w:bookmarkStart w:id="17" w:name="_Toc224637241"/>
      <w:r w:rsidRPr="000A200A">
        <w:rPr>
          <w:lang w:val="en-US"/>
        </w:rPr>
        <w:t>Symbol</w:t>
      </w:r>
      <w:bookmarkEnd w:id="17"/>
    </w:p>
    <w:p w14:paraId="4E955070" w14:textId="5A651D32" w:rsidR="006F2D26" w:rsidRPr="000A200A" w:rsidRDefault="006F2D26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20200501] Definition</w:t>
      </w:r>
    </w:p>
    <w:p w14:paraId="513BB00E" w14:textId="77777777" w:rsidR="006F2D26" w:rsidRPr="000A200A" w:rsidRDefault="006F2D26" w:rsidP="006F2D26">
      <w:pPr>
        <w:rPr>
          <w:lang w:val="en-US"/>
        </w:rPr>
      </w:pPr>
    </w:p>
    <w:p w14:paraId="79DDDAFB" w14:textId="77777777" w:rsidR="006F2D26" w:rsidRPr="000A200A" w:rsidRDefault="006F2D26" w:rsidP="00EE40F9">
      <w:pPr>
        <w:keepNext/>
        <w:jc w:val="center"/>
        <w:rPr>
          <w:lang w:val="en-US"/>
        </w:rPr>
      </w:pPr>
      <w:r w:rsidRPr="000A200A">
        <w:rPr>
          <w:noProof/>
          <w:lang w:val="en-US"/>
        </w:rPr>
        <w:drawing>
          <wp:inline distT="0" distB="0" distL="0" distR="0" wp14:anchorId="093844DF" wp14:editId="4EB6C839">
            <wp:extent cx="2303253" cy="1650851"/>
            <wp:effectExtent l="0" t="0" r="1905" b="6985"/>
            <wp:docPr id="5" name="Picture 5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yourimage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189" cy="167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BD7A" w14:textId="38329FDA" w:rsidR="006F2D26" w:rsidRDefault="006F2D26" w:rsidP="00EE40F9">
      <w:pPr>
        <w:pStyle w:val="Caption"/>
        <w:jc w:val="center"/>
        <w:rPr>
          <w:lang w:val="en-US"/>
        </w:rPr>
      </w:pPr>
      <w:bookmarkStart w:id="18" w:name="_Toc224637250"/>
      <w:r w:rsidRPr="000A200A">
        <w:rPr>
          <w:lang w:val="en-US"/>
        </w:rPr>
        <w:t xml:space="preserve">Figure </w:t>
      </w:r>
      <w:r w:rsidRPr="000A200A">
        <w:rPr>
          <w:lang w:val="en-US"/>
        </w:rPr>
        <w:fldChar w:fldCharType="begin"/>
      </w:r>
      <w:r w:rsidRPr="000A200A">
        <w:rPr>
          <w:lang w:val="en-US"/>
        </w:rPr>
        <w:instrText xml:space="preserve"> SEQ Figure \* ARABIC </w:instrText>
      </w:r>
      <w:r w:rsidRPr="000A200A">
        <w:rPr>
          <w:lang w:val="en-US"/>
        </w:rPr>
        <w:fldChar w:fldCharType="separate"/>
      </w:r>
      <w:r w:rsidR="00B040B2">
        <w:rPr>
          <w:noProof/>
          <w:lang w:val="en-US"/>
        </w:rPr>
        <w:t>1</w:t>
      </w:r>
      <w:r w:rsidRPr="000A200A">
        <w:rPr>
          <w:lang w:val="en-US"/>
        </w:rPr>
        <w:fldChar w:fldCharType="end"/>
      </w:r>
      <w:r w:rsidRPr="000A200A">
        <w:rPr>
          <w:lang w:val="en-US"/>
        </w:rPr>
        <w:t xml:space="preserve"> </w:t>
      </w:r>
      <w:r w:rsidR="00EE40F9">
        <w:rPr>
          <w:lang w:val="en-US"/>
        </w:rPr>
        <w:t>–</w:t>
      </w:r>
      <w:r w:rsidRPr="000A200A">
        <w:rPr>
          <w:lang w:val="en-US"/>
        </w:rPr>
        <w:t xml:space="preserve"> Symbol</w:t>
      </w:r>
      <w:bookmarkEnd w:id="18"/>
    </w:p>
    <w:p w14:paraId="16B95C9A" w14:textId="77777777" w:rsidR="00EE40F9" w:rsidRPr="000A200A" w:rsidRDefault="00EE40F9" w:rsidP="00EE40F9">
      <w:pPr>
        <w:pStyle w:val="STReq"/>
      </w:pPr>
      <w:r>
        <w:t>[End]</w:t>
      </w:r>
    </w:p>
    <w:p w14:paraId="0FF70CD7" w14:textId="77777777" w:rsidR="00EE40F9" w:rsidRPr="00EE40F9" w:rsidRDefault="00EE40F9" w:rsidP="00EE40F9">
      <w:pPr>
        <w:rPr>
          <w:lang w:val="en-US"/>
        </w:rPr>
      </w:pPr>
    </w:p>
    <w:p w14:paraId="1C3FD98C" w14:textId="77777777" w:rsidR="006F2D26" w:rsidRPr="000A200A" w:rsidRDefault="006F2D26" w:rsidP="00121CAF">
      <w:pPr>
        <w:pStyle w:val="Heading1"/>
        <w:numPr>
          <w:ilvl w:val="0"/>
          <w:numId w:val="9"/>
        </w:numPr>
        <w:rPr>
          <w:lang w:val="en-US"/>
        </w:rPr>
      </w:pPr>
      <w:bookmarkStart w:id="19" w:name="_Toc224637242"/>
      <w:r w:rsidRPr="000A200A">
        <w:rPr>
          <w:lang w:val="en-US"/>
        </w:rPr>
        <w:t>I/O List</w:t>
      </w:r>
      <w:bookmarkEnd w:id="19"/>
    </w:p>
    <w:p w14:paraId="58899CBC" w14:textId="77777777" w:rsidR="006F2D26" w:rsidRPr="000A200A" w:rsidRDefault="006F2D26" w:rsidP="00B4642D">
      <w:pPr>
        <w:pStyle w:val="STReq"/>
      </w:pPr>
    </w:p>
    <w:p w14:paraId="324EC013" w14:textId="39FA2D47" w:rsidR="006F2D26" w:rsidRPr="000A200A" w:rsidRDefault="006F2D26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20200601] Definition</w:t>
      </w:r>
    </w:p>
    <w:p w14:paraId="122B6256" w14:textId="77777777" w:rsidR="006F2D26" w:rsidRPr="000A200A" w:rsidRDefault="006F2D26" w:rsidP="006F2D2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</w:tblGrid>
      <w:tr w:rsidR="006F2D26" w:rsidRPr="000A200A" w14:paraId="63817A64" w14:textId="77777777" w:rsidTr="00A71FE6">
        <w:tc>
          <w:tcPr>
            <w:tcW w:w="1600" w:type="dxa"/>
          </w:tcPr>
          <w:p w14:paraId="25683105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  <w:r w:rsidRPr="000A200A">
              <w:rPr>
                <w:lang w:val="en-US"/>
              </w:rPr>
              <w:t>Name</w:t>
            </w:r>
          </w:p>
        </w:tc>
        <w:tc>
          <w:tcPr>
            <w:tcW w:w="1600" w:type="dxa"/>
          </w:tcPr>
          <w:p w14:paraId="292D5400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  <w:r w:rsidRPr="000A200A">
              <w:rPr>
                <w:lang w:val="en-US"/>
              </w:rPr>
              <w:t>Type</w:t>
            </w:r>
          </w:p>
        </w:tc>
        <w:tc>
          <w:tcPr>
            <w:tcW w:w="1600" w:type="dxa"/>
          </w:tcPr>
          <w:p w14:paraId="4AFC4CE8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  <w:r w:rsidRPr="000A200A">
              <w:rPr>
                <w:lang w:val="en-US"/>
              </w:rPr>
              <w:t>I/O Capa</w:t>
            </w:r>
          </w:p>
        </w:tc>
        <w:tc>
          <w:tcPr>
            <w:tcW w:w="1600" w:type="dxa"/>
          </w:tcPr>
          <w:p w14:paraId="4C1F3001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  <w:r w:rsidRPr="000A200A">
              <w:rPr>
                <w:lang w:val="en-US"/>
              </w:rPr>
              <w:t>Fan-Out Max</w:t>
            </w:r>
          </w:p>
        </w:tc>
      </w:tr>
      <w:tr w:rsidR="006F2D26" w:rsidRPr="000A200A" w14:paraId="6688FA4F" w14:textId="77777777" w:rsidTr="00A71FE6">
        <w:tc>
          <w:tcPr>
            <w:tcW w:w="1600" w:type="dxa"/>
          </w:tcPr>
          <w:p w14:paraId="79413AF9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56804AD5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12C3A845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771B1F34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</w:tr>
      <w:tr w:rsidR="006F2D26" w:rsidRPr="000A200A" w14:paraId="7A13794A" w14:textId="77777777" w:rsidTr="00A71FE6">
        <w:tc>
          <w:tcPr>
            <w:tcW w:w="1600" w:type="dxa"/>
          </w:tcPr>
          <w:p w14:paraId="2FF7A29C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4A260274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2F38F66E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3752AF15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</w:tr>
      <w:tr w:rsidR="006F2D26" w:rsidRPr="000A200A" w14:paraId="46FB7DF1" w14:textId="77777777" w:rsidTr="00A71FE6">
        <w:tc>
          <w:tcPr>
            <w:tcW w:w="1600" w:type="dxa"/>
          </w:tcPr>
          <w:p w14:paraId="582102B8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057229FC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07C1538F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1EAF5278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</w:tr>
      <w:tr w:rsidR="006F2D26" w:rsidRPr="000A200A" w14:paraId="7F473F95" w14:textId="77777777" w:rsidTr="00A71FE6">
        <w:tc>
          <w:tcPr>
            <w:tcW w:w="1600" w:type="dxa"/>
          </w:tcPr>
          <w:p w14:paraId="391B50CE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67F7C8E6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27E30622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4B6F1361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</w:tr>
      <w:tr w:rsidR="006F2D26" w:rsidRPr="000A200A" w14:paraId="574CACEA" w14:textId="77777777" w:rsidTr="00A71FE6">
        <w:tc>
          <w:tcPr>
            <w:tcW w:w="1600" w:type="dxa"/>
          </w:tcPr>
          <w:p w14:paraId="6B5F450A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40E89209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3537316C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216FC105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</w:tr>
      <w:tr w:rsidR="006F2D26" w:rsidRPr="000A200A" w14:paraId="0FC674B4" w14:textId="77777777" w:rsidTr="00A71FE6">
        <w:tc>
          <w:tcPr>
            <w:tcW w:w="1600" w:type="dxa"/>
          </w:tcPr>
          <w:p w14:paraId="33926D84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138038FF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39175286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  <w:tc>
          <w:tcPr>
            <w:tcW w:w="1600" w:type="dxa"/>
          </w:tcPr>
          <w:p w14:paraId="4EC5A7E2" w14:textId="77777777" w:rsidR="006F2D26" w:rsidRPr="000A200A" w:rsidRDefault="006F2D26" w:rsidP="00EE40F9">
            <w:pPr>
              <w:jc w:val="center"/>
              <w:rPr>
                <w:lang w:val="en-US"/>
              </w:rPr>
            </w:pPr>
          </w:p>
        </w:tc>
      </w:tr>
    </w:tbl>
    <w:p w14:paraId="4B77CA92" w14:textId="77777777" w:rsidR="00304C9F" w:rsidRDefault="00304C9F" w:rsidP="00EE40F9">
      <w:pPr>
        <w:pStyle w:val="NoSpacing"/>
        <w:jc w:val="center"/>
      </w:pPr>
    </w:p>
    <w:p w14:paraId="4DA3312F" w14:textId="2A680CF5" w:rsidR="006F2D26" w:rsidRPr="000A200A" w:rsidRDefault="006F2D26" w:rsidP="00EE40F9">
      <w:pPr>
        <w:pStyle w:val="Caption"/>
        <w:jc w:val="center"/>
        <w:rPr>
          <w:lang w:val="en-US"/>
        </w:rPr>
      </w:pPr>
      <w:r w:rsidRPr="000A200A">
        <w:rPr>
          <w:lang w:val="en-US"/>
        </w:rPr>
        <w:t xml:space="preserve">Tableau </w:t>
      </w:r>
      <w:r w:rsidRPr="000A200A">
        <w:rPr>
          <w:lang w:val="en-US"/>
        </w:rPr>
        <w:fldChar w:fldCharType="begin"/>
      </w:r>
      <w:r w:rsidRPr="000A200A">
        <w:rPr>
          <w:lang w:val="en-US"/>
        </w:rPr>
        <w:instrText xml:space="preserve"> SEQ Tableau \* ARABIC </w:instrText>
      </w:r>
      <w:r w:rsidRPr="000A200A">
        <w:rPr>
          <w:lang w:val="en-US"/>
        </w:rPr>
        <w:fldChar w:fldCharType="separate"/>
      </w:r>
      <w:r w:rsidR="00B040B2">
        <w:rPr>
          <w:noProof/>
          <w:lang w:val="en-US"/>
        </w:rPr>
        <w:t>1</w:t>
      </w:r>
      <w:r w:rsidRPr="000A200A">
        <w:rPr>
          <w:lang w:val="en-US"/>
        </w:rPr>
        <w:fldChar w:fldCharType="end"/>
      </w:r>
      <w:r w:rsidRPr="000A200A">
        <w:rPr>
          <w:lang w:val="en-US"/>
        </w:rPr>
        <w:t xml:space="preserve"> - I/O List</w:t>
      </w:r>
    </w:p>
    <w:p w14:paraId="22E32C97" w14:textId="77777777" w:rsidR="00EE40F9" w:rsidRPr="000A200A" w:rsidRDefault="00EE40F9" w:rsidP="00EE40F9">
      <w:pPr>
        <w:pStyle w:val="STReq"/>
      </w:pPr>
      <w:r>
        <w:t>[End]</w:t>
      </w:r>
    </w:p>
    <w:p w14:paraId="08A2B25E" w14:textId="77777777" w:rsidR="006F2D26" w:rsidRPr="000A200A" w:rsidRDefault="006F2D26" w:rsidP="006F2D26">
      <w:pPr>
        <w:rPr>
          <w:lang w:val="en-US"/>
        </w:rPr>
      </w:pPr>
    </w:p>
    <w:p w14:paraId="64A16EE7" w14:textId="77777777" w:rsidR="00CE5F59" w:rsidRPr="000A200A" w:rsidRDefault="006F2D26" w:rsidP="00121CAF">
      <w:pPr>
        <w:pStyle w:val="Heading1"/>
        <w:numPr>
          <w:ilvl w:val="0"/>
          <w:numId w:val="9"/>
        </w:numPr>
        <w:rPr>
          <w:lang w:val="en-US"/>
        </w:rPr>
      </w:pPr>
      <w:bookmarkStart w:id="20" w:name="_Toc224637243"/>
      <w:r w:rsidRPr="000A200A">
        <w:rPr>
          <w:lang w:val="en-US"/>
        </w:rPr>
        <w:lastRenderedPageBreak/>
        <w:t>Block</w:t>
      </w:r>
      <w:r w:rsidR="00121CAF" w:rsidRPr="000A200A">
        <w:rPr>
          <w:lang w:val="en-US"/>
        </w:rPr>
        <w:t xml:space="preserve"> </w:t>
      </w:r>
      <w:r w:rsidRPr="000A200A">
        <w:rPr>
          <w:lang w:val="en-US"/>
        </w:rPr>
        <w:t>Diagram</w:t>
      </w:r>
      <w:bookmarkEnd w:id="20"/>
    </w:p>
    <w:p w14:paraId="20287AF2" w14:textId="77777777" w:rsidR="00121CAF" w:rsidRPr="000A200A" w:rsidRDefault="00121CAF" w:rsidP="00121CAF">
      <w:pPr>
        <w:rPr>
          <w:lang w:val="en-US"/>
        </w:rPr>
      </w:pPr>
    </w:p>
    <w:p w14:paraId="4C016663" w14:textId="3846F487" w:rsidR="00121CAF" w:rsidRPr="000A200A" w:rsidRDefault="00121CAF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</w:t>
      </w:r>
      <w:r w:rsidR="00C93F35" w:rsidRPr="000A200A">
        <w:t>7</w:t>
      </w:r>
      <w:r w:rsidRPr="000A200A">
        <w:t>01]</w:t>
      </w:r>
      <w:r w:rsidR="00282AB5" w:rsidRPr="000A200A">
        <w:t xml:space="preserve"> </w:t>
      </w:r>
      <w:r w:rsidRPr="000A200A">
        <w:t>Definition</w:t>
      </w:r>
    </w:p>
    <w:p w14:paraId="6CC1C0F3" w14:textId="77777777" w:rsidR="00121CAF" w:rsidRPr="000A200A" w:rsidRDefault="00121CAF" w:rsidP="00121CAF">
      <w:pPr>
        <w:rPr>
          <w:lang w:val="en-US"/>
        </w:rPr>
      </w:pPr>
    </w:p>
    <w:p w14:paraId="60141413" w14:textId="77777777" w:rsidR="00595851" w:rsidRPr="000A200A" w:rsidRDefault="00595851" w:rsidP="00595851">
      <w:pPr>
        <w:pStyle w:val="Caption"/>
        <w:rPr>
          <w:lang w:val="en-US"/>
        </w:rPr>
      </w:pPr>
      <w:r w:rsidRPr="000A200A">
        <w:rPr>
          <w:noProof/>
          <w:lang w:val="en-US"/>
        </w:rPr>
        <w:drawing>
          <wp:inline distT="0" distB="0" distL="0" distR="0" wp14:anchorId="552C08CC" wp14:editId="155A6F00">
            <wp:extent cx="2786361" cy="199725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MS_SEooC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361" cy="19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0905" w14:textId="59EEF093" w:rsidR="005A4E23" w:rsidRPr="000A200A" w:rsidRDefault="00595851" w:rsidP="00595851">
      <w:pPr>
        <w:pStyle w:val="Caption"/>
        <w:rPr>
          <w:lang w:val="en-US"/>
        </w:rPr>
      </w:pPr>
      <w:bookmarkStart w:id="21" w:name="_Toc224637251"/>
      <w:r w:rsidRPr="000A200A">
        <w:rPr>
          <w:lang w:val="en-US"/>
        </w:rPr>
        <w:t xml:space="preserve">Figure </w:t>
      </w:r>
      <w:r w:rsidR="000473BB" w:rsidRPr="000A200A">
        <w:rPr>
          <w:lang w:val="en-US"/>
        </w:rPr>
        <w:fldChar w:fldCharType="begin"/>
      </w:r>
      <w:r w:rsidR="000473BB" w:rsidRPr="000A200A">
        <w:rPr>
          <w:lang w:val="en-US"/>
        </w:rPr>
        <w:instrText xml:space="preserve"> SEQ Figure \* ARABIC </w:instrText>
      </w:r>
      <w:r w:rsidR="000473BB" w:rsidRPr="000A200A">
        <w:rPr>
          <w:lang w:val="en-US"/>
        </w:rPr>
        <w:fldChar w:fldCharType="separate"/>
      </w:r>
      <w:r w:rsidR="00B040B2">
        <w:rPr>
          <w:noProof/>
          <w:lang w:val="en-US"/>
        </w:rPr>
        <w:t>2</w:t>
      </w:r>
      <w:r w:rsidR="000473BB" w:rsidRPr="000A200A">
        <w:rPr>
          <w:noProof/>
          <w:lang w:val="en-US"/>
        </w:rPr>
        <w:fldChar w:fldCharType="end"/>
      </w:r>
      <w:r w:rsidRPr="000A200A">
        <w:rPr>
          <w:lang w:val="en-US"/>
        </w:rPr>
        <w:t xml:space="preserve"> </w:t>
      </w:r>
      <w:r w:rsidR="005F4DEF">
        <w:rPr>
          <w:lang w:val="en-US"/>
        </w:rPr>
        <w:t>–</w:t>
      </w:r>
      <w:r w:rsidRPr="000A200A">
        <w:rPr>
          <w:lang w:val="en-US"/>
        </w:rPr>
        <w:t xml:space="preserve"> </w:t>
      </w:r>
      <w:r w:rsidR="005F4DEF">
        <w:rPr>
          <w:lang w:val="en-US"/>
        </w:rPr>
        <w:t>Block Diagram</w:t>
      </w:r>
      <w:bookmarkEnd w:id="21"/>
    </w:p>
    <w:p w14:paraId="77A45E9E" w14:textId="77777777" w:rsidR="00EE40F9" w:rsidRPr="000A200A" w:rsidRDefault="00EE40F9" w:rsidP="00EE40F9">
      <w:pPr>
        <w:pStyle w:val="STReq"/>
      </w:pPr>
      <w:r>
        <w:t>[End]</w:t>
      </w:r>
    </w:p>
    <w:p w14:paraId="758E0923" w14:textId="77777777" w:rsidR="005A4E23" w:rsidRPr="000A200A" w:rsidRDefault="005A4E23" w:rsidP="00121CAF">
      <w:pPr>
        <w:rPr>
          <w:lang w:val="en-US"/>
        </w:rPr>
      </w:pPr>
    </w:p>
    <w:p w14:paraId="65017B86" w14:textId="77777777" w:rsidR="00C93F35" w:rsidRPr="000A200A" w:rsidRDefault="00C93F35" w:rsidP="008D426F">
      <w:pPr>
        <w:pStyle w:val="Heading1"/>
        <w:numPr>
          <w:ilvl w:val="0"/>
          <w:numId w:val="9"/>
        </w:numPr>
        <w:rPr>
          <w:lang w:val="en-US"/>
        </w:rPr>
      </w:pPr>
      <w:bookmarkStart w:id="22" w:name="_Toc14335180"/>
      <w:bookmarkStart w:id="23" w:name="_Toc224637244"/>
      <w:r w:rsidRPr="000A200A">
        <w:rPr>
          <w:lang w:val="en-US"/>
        </w:rPr>
        <w:t>Cell Programming</w:t>
      </w:r>
      <w:bookmarkEnd w:id="23"/>
    </w:p>
    <w:p w14:paraId="04ECAE9B" w14:textId="77777777" w:rsidR="00C93F35" w:rsidRPr="000A200A" w:rsidRDefault="00C93F35" w:rsidP="00C93F35">
      <w:pPr>
        <w:rPr>
          <w:lang w:val="en-US"/>
        </w:rPr>
      </w:pPr>
    </w:p>
    <w:p w14:paraId="06F32B81" w14:textId="7C804DB8" w:rsidR="00C93F35" w:rsidRPr="000A200A" w:rsidRDefault="00C93F35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2020080</w:t>
      </w:r>
      <w:r w:rsidR="005810EB">
        <w:t>9</w:t>
      </w:r>
      <w:r w:rsidRPr="000A200A">
        <w:t>] Requirement</w:t>
      </w:r>
    </w:p>
    <w:p w14:paraId="39D8BA5F" w14:textId="77777777" w:rsidR="00C93F35" w:rsidRDefault="00C93F35" w:rsidP="00B4642D">
      <w:pPr>
        <w:pStyle w:val="STReq"/>
      </w:pPr>
    </w:p>
    <w:p w14:paraId="4A72A56E" w14:textId="77777777" w:rsidR="000A200A" w:rsidRPr="000A200A" w:rsidRDefault="000A200A" w:rsidP="00B4642D">
      <w:pPr>
        <w:pStyle w:val="NoSpacing"/>
      </w:pPr>
      <w:r w:rsidRPr="000A200A">
        <w:t xml:space="preserve">All </w:t>
      </w:r>
      <w:proofErr w:type="gramStart"/>
      <w:r w:rsidRPr="000A200A">
        <w:t>this paragraph</w:t>
      </w:r>
      <w:proofErr w:type="gramEnd"/>
      <w:r w:rsidRPr="000A200A">
        <w:t xml:space="preserve"> will be loaded as textual requirement (table included)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1"/>
        <w:gridCol w:w="2584"/>
        <w:gridCol w:w="2144"/>
        <w:gridCol w:w="2359"/>
      </w:tblGrid>
      <w:tr w:rsidR="00C93F35" w:rsidRPr="000A200A" w14:paraId="3CBBC270" w14:textId="77777777" w:rsidTr="005C632B">
        <w:tc>
          <w:tcPr>
            <w:tcW w:w="2361" w:type="dxa"/>
          </w:tcPr>
          <w:p w14:paraId="2B413B6A" w14:textId="77777777" w:rsidR="00C93F35" w:rsidRPr="005C632B" w:rsidRDefault="00C93F35" w:rsidP="00B4642D">
            <w:pPr>
              <w:pStyle w:val="NoSpacing"/>
            </w:pPr>
            <w:r w:rsidRPr="005C632B">
              <w:t>Attribute</w:t>
            </w:r>
          </w:p>
        </w:tc>
        <w:tc>
          <w:tcPr>
            <w:tcW w:w="2584" w:type="dxa"/>
          </w:tcPr>
          <w:p w14:paraId="00910BCE" w14:textId="77777777" w:rsidR="00C93F35" w:rsidRPr="005C632B" w:rsidRDefault="00C93F35" w:rsidP="00B4642D">
            <w:pPr>
              <w:pStyle w:val="NoSpacing"/>
            </w:pPr>
            <w:r w:rsidRPr="005C632B">
              <w:t>Physical Significance</w:t>
            </w:r>
          </w:p>
        </w:tc>
        <w:tc>
          <w:tcPr>
            <w:tcW w:w="2144" w:type="dxa"/>
          </w:tcPr>
          <w:p w14:paraId="577E9D73" w14:textId="77777777" w:rsidR="00C93F35" w:rsidRPr="005C632B" w:rsidRDefault="00C93F35" w:rsidP="00B4642D">
            <w:pPr>
              <w:pStyle w:val="NoSpacing"/>
            </w:pPr>
            <w:r w:rsidRPr="005C632B">
              <w:t>Range</w:t>
            </w:r>
          </w:p>
        </w:tc>
        <w:tc>
          <w:tcPr>
            <w:tcW w:w="2359" w:type="dxa"/>
          </w:tcPr>
          <w:p w14:paraId="2F6B26C9" w14:textId="77777777" w:rsidR="00C93F35" w:rsidRPr="005C632B" w:rsidRDefault="00C93F35" w:rsidP="00B4642D">
            <w:pPr>
              <w:pStyle w:val="NoSpacing"/>
            </w:pPr>
            <w:r w:rsidRPr="005C632B">
              <w:t>Default Value</w:t>
            </w:r>
          </w:p>
        </w:tc>
      </w:tr>
      <w:tr w:rsidR="00C93F35" w:rsidRPr="000A200A" w14:paraId="53333332" w14:textId="77777777" w:rsidTr="005C632B">
        <w:tc>
          <w:tcPr>
            <w:tcW w:w="2361" w:type="dxa"/>
          </w:tcPr>
          <w:p w14:paraId="0A1F1F3A" w14:textId="77777777" w:rsidR="00C93F35" w:rsidRPr="000A200A" w:rsidRDefault="00C93F35" w:rsidP="00B4642D">
            <w:pPr>
              <w:pStyle w:val="NoSpacing"/>
            </w:pPr>
          </w:p>
        </w:tc>
        <w:tc>
          <w:tcPr>
            <w:tcW w:w="2584" w:type="dxa"/>
          </w:tcPr>
          <w:p w14:paraId="66FDB40F" w14:textId="77777777" w:rsidR="00C93F35" w:rsidRPr="000A200A" w:rsidRDefault="00C93F35" w:rsidP="00B4642D">
            <w:pPr>
              <w:pStyle w:val="NoSpacing"/>
            </w:pPr>
          </w:p>
        </w:tc>
        <w:tc>
          <w:tcPr>
            <w:tcW w:w="2144" w:type="dxa"/>
          </w:tcPr>
          <w:p w14:paraId="2DF181EF" w14:textId="77777777" w:rsidR="00C93F35" w:rsidRPr="000A200A" w:rsidRDefault="00C93F35" w:rsidP="00B4642D">
            <w:pPr>
              <w:pStyle w:val="NoSpacing"/>
            </w:pPr>
          </w:p>
        </w:tc>
        <w:tc>
          <w:tcPr>
            <w:tcW w:w="2359" w:type="dxa"/>
          </w:tcPr>
          <w:p w14:paraId="2512898A" w14:textId="77777777" w:rsidR="00C93F35" w:rsidRPr="000A200A" w:rsidRDefault="00C93F35" w:rsidP="00B4642D">
            <w:pPr>
              <w:pStyle w:val="NoSpacing"/>
            </w:pPr>
          </w:p>
        </w:tc>
      </w:tr>
    </w:tbl>
    <w:p w14:paraId="6E3FEA9D" w14:textId="77777777" w:rsidR="00256C33" w:rsidRDefault="00256C33" w:rsidP="00B4642D">
      <w:pPr>
        <w:pStyle w:val="STReq"/>
      </w:pPr>
    </w:p>
    <w:p w14:paraId="3B936CC3" w14:textId="4231421A" w:rsidR="00C740AA" w:rsidRDefault="00C740AA" w:rsidP="00B4642D">
      <w:pPr>
        <w:pStyle w:val="STReq"/>
      </w:pPr>
      <w:r>
        <w:t xml:space="preserve">Covers: </w:t>
      </w:r>
      <w:proofErr w:type="spellStart"/>
      <w:r>
        <w:t>xxxxxx</w:t>
      </w:r>
      <w:proofErr w:type="spellEnd"/>
    </w:p>
    <w:p w14:paraId="251886FE" w14:textId="7027A28A" w:rsidR="00256C33" w:rsidRPr="000A200A" w:rsidRDefault="00256C33" w:rsidP="00B4642D">
      <w:pPr>
        <w:pStyle w:val="STReq"/>
      </w:pPr>
      <w:r>
        <w:t>[End]</w:t>
      </w:r>
    </w:p>
    <w:p w14:paraId="38FF7ECA" w14:textId="77777777" w:rsidR="00C93F35" w:rsidRPr="000A200A" w:rsidRDefault="00C93F35" w:rsidP="00256C33">
      <w:pPr>
        <w:pStyle w:val="Heading1"/>
        <w:rPr>
          <w:lang w:val="en-US"/>
        </w:rPr>
      </w:pPr>
    </w:p>
    <w:p w14:paraId="3CAFCDEB" w14:textId="77777777" w:rsidR="008D426F" w:rsidRDefault="000A200A" w:rsidP="008D426F">
      <w:pPr>
        <w:pStyle w:val="Heading1"/>
        <w:numPr>
          <w:ilvl w:val="0"/>
          <w:numId w:val="9"/>
        </w:numPr>
        <w:rPr>
          <w:lang w:val="en-US"/>
        </w:rPr>
      </w:pPr>
      <w:bookmarkStart w:id="24" w:name="_Toc224637245"/>
      <w:bookmarkEnd w:id="22"/>
      <w:r w:rsidRPr="000A200A">
        <w:rPr>
          <w:lang w:val="en-US"/>
        </w:rPr>
        <w:t>Additional Information</w:t>
      </w:r>
      <w:bookmarkEnd w:id="24"/>
    </w:p>
    <w:p w14:paraId="3F7B9599" w14:textId="77777777" w:rsidR="000A200A" w:rsidRDefault="000A200A" w:rsidP="00B4642D">
      <w:pPr>
        <w:pStyle w:val="STReq"/>
      </w:pPr>
    </w:p>
    <w:p w14:paraId="0326F7A3" w14:textId="586F7C0D" w:rsidR="000A200A" w:rsidRPr="000A200A" w:rsidRDefault="000A200A" w:rsidP="00B4642D">
      <w:pPr>
        <w:pStyle w:val="STMacroReq"/>
      </w:pPr>
      <w:r>
        <w:t>[</w:t>
      </w:r>
      <w:r w:rsidR="00541D75">
        <w:t>IPOS_IPNAME_</w:t>
      </w:r>
      <w:r>
        <w:t>20200901] Requirement</w:t>
      </w:r>
    </w:p>
    <w:p w14:paraId="08F6CEA8" w14:textId="77777777" w:rsidR="000A200A" w:rsidRPr="000A200A" w:rsidRDefault="000A200A" w:rsidP="000A200A">
      <w:pPr>
        <w:rPr>
          <w:lang w:val="en-US"/>
        </w:rPr>
      </w:pPr>
    </w:p>
    <w:p w14:paraId="7F62BD79" w14:textId="77777777" w:rsidR="000A200A" w:rsidRPr="000A200A" w:rsidRDefault="000A200A" w:rsidP="00B4642D">
      <w:pPr>
        <w:pStyle w:val="NoSpacing"/>
      </w:pPr>
      <w:r w:rsidRPr="000A200A">
        <w:t>Hysteresis shall be</w:t>
      </w:r>
    </w:p>
    <w:p w14:paraId="0A0BD5DE" w14:textId="77777777" w:rsidR="000A200A" w:rsidRPr="000A200A" w:rsidRDefault="000A200A" w:rsidP="00B4642D">
      <w:pPr>
        <w:pStyle w:val="NoSpacing"/>
      </w:pPr>
      <w:r w:rsidRPr="000A200A">
        <w:t>O=1: Threshold is got for PI=MI</w:t>
      </w:r>
    </w:p>
    <w:p w14:paraId="03186737" w14:textId="77777777" w:rsidR="000A200A" w:rsidRPr="000A200A" w:rsidRDefault="000A200A" w:rsidP="00B4642D">
      <w:pPr>
        <w:pStyle w:val="NoSpacing"/>
      </w:pPr>
      <w:r w:rsidRPr="000A200A">
        <w:t>O=0: Threshold is got for PI=MI-Hyst</w:t>
      </w:r>
    </w:p>
    <w:p w14:paraId="094F7DC0" w14:textId="77777777" w:rsidR="00C740AA" w:rsidRDefault="00C740AA" w:rsidP="00C740AA">
      <w:pPr>
        <w:pStyle w:val="STReq"/>
      </w:pPr>
      <w:r>
        <w:t xml:space="preserve">Covers: </w:t>
      </w:r>
      <w:proofErr w:type="spellStart"/>
      <w:r>
        <w:t>xxxxxx</w:t>
      </w:r>
      <w:proofErr w:type="spellEnd"/>
    </w:p>
    <w:p w14:paraId="5A3C59FB" w14:textId="77777777" w:rsidR="00872FE2" w:rsidRPr="000A200A" w:rsidRDefault="00872FE2" w:rsidP="00B4642D">
      <w:pPr>
        <w:pStyle w:val="STReq"/>
      </w:pPr>
      <w:r>
        <w:t>[End]</w:t>
      </w:r>
    </w:p>
    <w:p w14:paraId="5854EA72" w14:textId="77777777" w:rsidR="000A200A" w:rsidRDefault="000A200A" w:rsidP="00872FE2">
      <w:pPr>
        <w:rPr>
          <w:b/>
          <w:bCs/>
          <w:lang w:val="en-US"/>
        </w:rPr>
      </w:pPr>
    </w:p>
    <w:p w14:paraId="4CB2F659" w14:textId="64157B86" w:rsidR="004D41C6" w:rsidRPr="000A200A" w:rsidRDefault="004D41C6" w:rsidP="00B4642D">
      <w:pPr>
        <w:pStyle w:val="STReq"/>
      </w:pPr>
      <w:r>
        <w:t>[</w:t>
      </w:r>
      <w:r w:rsidR="00541D75">
        <w:t>IPOS_IPNAME_</w:t>
      </w:r>
      <w:r>
        <w:t>20200801] Description</w:t>
      </w:r>
    </w:p>
    <w:p w14:paraId="08A1937F" w14:textId="77777777" w:rsidR="004D41C6" w:rsidRDefault="004D41C6" w:rsidP="00B4642D">
      <w:pPr>
        <w:pStyle w:val="NoSpacing"/>
      </w:pPr>
      <w:r w:rsidRPr="000A200A">
        <w:t xml:space="preserve">PDN input </w:t>
      </w:r>
      <w:r>
        <w:t>shall be</w:t>
      </w:r>
      <w:r w:rsidRPr="000A200A">
        <w:t xml:space="preserve"> </w:t>
      </w:r>
      <w:r>
        <w:t>a pin indicating the power down state.</w:t>
      </w:r>
    </w:p>
    <w:p w14:paraId="39A4167A" w14:textId="77777777" w:rsidR="004D41C6" w:rsidRDefault="004D41C6" w:rsidP="00B4642D">
      <w:pPr>
        <w:pStyle w:val="NoSpacing"/>
      </w:pPr>
    </w:p>
    <w:p w14:paraId="66FF07A8" w14:textId="77777777" w:rsidR="004D41C6" w:rsidRPr="000A200A" w:rsidRDefault="004D41C6" w:rsidP="00B4642D">
      <w:pPr>
        <w:pStyle w:val="STReq"/>
      </w:pPr>
      <w:r>
        <w:lastRenderedPageBreak/>
        <w:t>[End]</w:t>
      </w:r>
    </w:p>
    <w:p w14:paraId="60D5A0DB" w14:textId="77777777" w:rsidR="004D41C6" w:rsidRDefault="004D41C6" w:rsidP="00872FE2">
      <w:pPr>
        <w:rPr>
          <w:b/>
          <w:bCs/>
          <w:lang w:val="en-US"/>
        </w:rPr>
      </w:pPr>
    </w:p>
    <w:p w14:paraId="7E88CFD1" w14:textId="77777777" w:rsidR="00872FE2" w:rsidRPr="00872FE2" w:rsidRDefault="00872FE2" w:rsidP="00872FE2">
      <w:pPr>
        <w:rPr>
          <w:b/>
          <w:bCs/>
          <w:lang w:val="en-US"/>
        </w:rPr>
      </w:pPr>
    </w:p>
    <w:p w14:paraId="61997218" w14:textId="1489EA45" w:rsidR="000A200A" w:rsidRPr="000A200A" w:rsidRDefault="000A200A" w:rsidP="00B4642D">
      <w:pPr>
        <w:pStyle w:val="STMacroReq"/>
      </w:pPr>
      <w:r>
        <w:t>[</w:t>
      </w:r>
      <w:r w:rsidR="00541D75">
        <w:t>IPOS_IPNAME_</w:t>
      </w:r>
      <w:r>
        <w:t>20200902] Requirement</w:t>
      </w:r>
    </w:p>
    <w:p w14:paraId="56BAF595" w14:textId="77777777" w:rsidR="000A200A" w:rsidRPr="000A200A" w:rsidRDefault="000A200A" w:rsidP="000A200A">
      <w:pPr>
        <w:rPr>
          <w:lang w:val="en-US"/>
        </w:rPr>
      </w:pPr>
    </w:p>
    <w:p w14:paraId="5D6C406D" w14:textId="77777777" w:rsidR="00AD7486" w:rsidRDefault="000A200A" w:rsidP="00B4642D">
      <w:pPr>
        <w:pStyle w:val="NoSpacing"/>
      </w:pPr>
      <w:r w:rsidRPr="000A200A">
        <w:t xml:space="preserve">PDN input </w:t>
      </w:r>
      <w:r>
        <w:t>shall be</w:t>
      </w:r>
      <w:r w:rsidRPr="000A200A">
        <w:t xml:space="preserve"> active (stand-by mode) at low state. </w:t>
      </w:r>
    </w:p>
    <w:p w14:paraId="1CF073A3" w14:textId="77777777" w:rsidR="000A200A" w:rsidRPr="000A200A" w:rsidRDefault="00AD7486" w:rsidP="00B4642D">
      <w:pPr>
        <w:pStyle w:val="STReq"/>
      </w:pPr>
      <w:r>
        <w:t>[End]</w:t>
      </w:r>
    </w:p>
    <w:p w14:paraId="4F90E61E" w14:textId="77777777" w:rsidR="000A200A" w:rsidRPr="000A200A" w:rsidRDefault="000A200A" w:rsidP="00B4642D">
      <w:pPr>
        <w:pStyle w:val="NoSpacing"/>
      </w:pPr>
    </w:p>
    <w:p w14:paraId="04D8E5B1" w14:textId="77777777" w:rsidR="008D426F" w:rsidRPr="000A200A" w:rsidRDefault="008D426F" w:rsidP="008D426F">
      <w:pPr>
        <w:rPr>
          <w:lang w:val="en-US"/>
        </w:rPr>
      </w:pPr>
    </w:p>
    <w:p w14:paraId="0FF07425" w14:textId="77777777" w:rsidR="008D426F" w:rsidRPr="000A200A" w:rsidRDefault="00425045" w:rsidP="00425045">
      <w:pPr>
        <w:pStyle w:val="Heading1"/>
        <w:numPr>
          <w:ilvl w:val="0"/>
          <w:numId w:val="9"/>
        </w:numPr>
        <w:rPr>
          <w:lang w:val="en-US"/>
        </w:rPr>
      </w:pPr>
      <w:bookmarkStart w:id="25" w:name="_Toc224637246"/>
      <w:r>
        <w:rPr>
          <w:lang w:val="en-US"/>
        </w:rPr>
        <w:t>Electrical characteristics</w:t>
      </w:r>
      <w:bookmarkEnd w:id="25"/>
    </w:p>
    <w:p w14:paraId="16A475CD" w14:textId="77777777" w:rsidR="00D017A4" w:rsidRPr="000A200A" w:rsidRDefault="00D017A4" w:rsidP="00D017A4">
      <w:pPr>
        <w:rPr>
          <w:lang w:val="en-US"/>
        </w:rPr>
      </w:pPr>
    </w:p>
    <w:p w14:paraId="3E480274" w14:textId="6563298A" w:rsidR="000A200A" w:rsidRDefault="000A200A" w:rsidP="00B4642D">
      <w:pPr>
        <w:pStyle w:val="STMacroReq"/>
      </w:pPr>
      <w:r>
        <w:t>[</w:t>
      </w:r>
      <w:r w:rsidR="00541D75">
        <w:t>IPOS_IPNAME_</w:t>
      </w:r>
      <w:r>
        <w:t>202010</w:t>
      </w:r>
      <w:r w:rsidR="00201A30">
        <w:t>01</w:t>
      </w:r>
      <w:r>
        <w:t xml:space="preserve">] </w:t>
      </w:r>
      <w:r w:rsidR="00425045">
        <w:t>Requirement</w:t>
      </w:r>
    </w:p>
    <w:p w14:paraId="6B92F2D5" w14:textId="77777777" w:rsidR="00355CD2" w:rsidRPr="000A200A" w:rsidRDefault="00355CD2" w:rsidP="00355CD2">
      <w:pPr>
        <w:rPr>
          <w:lang w:val="en-US"/>
        </w:rPr>
      </w:pPr>
    </w:p>
    <w:p w14:paraId="7F7AB549" w14:textId="77777777" w:rsidR="00D1533B" w:rsidRDefault="00355CD2" w:rsidP="00B4642D">
      <w:pPr>
        <w:pStyle w:val="NoSpacing"/>
      </w:pPr>
      <w:r w:rsidRPr="000A200A">
        <w:t>All this paragraph will be loaded as textual</w:t>
      </w:r>
      <w:r w:rsidR="00F24E5F" w:rsidRPr="000A200A">
        <w:t xml:space="preserve"> requirement</w:t>
      </w:r>
      <w:r w:rsidRPr="000A200A">
        <w:t>, moreover attributes will be defined for the requirem</w:t>
      </w:r>
      <w:r w:rsidR="00F24E5F" w:rsidRPr="000A200A">
        <w:t>e</w:t>
      </w:r>
      <w:r w:rsidRPr="000A200A">
        <w:t>nt</w:t>
      </w:r>
      <w:r w:rsidR="00AD7486">
        <w:t>.</w:t>
      </w:r>
    </w:p>
    <w:p w14:paraId="21899E8B" w14:textId="77777777" w:rsidR="00AD7486" w:rsidRPr="00AD7486" w:rsidRDefault="00AD7486" w:rsidP="00AD7486">
      <w:pPr>
        <w:rPr>
          <w:lang w:val="en-US"/>
        </w:rPr>
      </w:pPr>
    </w:p>
    <w:p w14:paraId="3793F910" w14:textId="77777777" w:rsidR="00580B4A" w:rsidRPr="00AD7486" w:rsidRDefault="00580B4A" w:rsidP="00B4642D">
      <w:pPr>
        <w:pStyle w:val="NoSpacing"/>
      </w:pPr>
      <w:r w:rsidRPr="000A200A">
        <w:t>[Covers: SR_QM01]</w:t>
      </w:r>
    </w:p>
    <w:p w14:paraId="42C6A7FD" w14:textId="77777777" w:rsidR="00D1533B" w:rsidRPr="000A200A" w:rsidRDefault="00D1533B" w:rsidP="00B4642D">
      <w:pPr>
        <w:pStyle w:val="STnote"/>
      </w:pPr>
      <w:r w:rsidRPr="000A200A">
        <w:t>Note:</w:t>
      </w:r>
    </w:p>
    <w:p w14:paraId="5A277232" w14:textId="77777777" w:rsidR="00D1533B" w:rsidRPr="000A200A" w:rsidRDefault="00425045" w:rsidP="00B4642D">
      <w:pPr>
        <w:pStyle w:val="STnote"/>
      </w:pPr>
      <w:r>
        <w:t xml:space="preserve">This is a requirement. </w:t>
      </w:r>
      <w:r w:rsidR="00D1533B" w:rsidRPr="000A200A">
        <w:t>Table shall have one raw only.</w:t>
      </w:r>
    </w:p>
    <w:p w14:paraId="3654C779" w14:textId="77777777" w:rsidR="00355CD2" w:rsidRPr="000A200A" w:rsidRDefault="00355CD2" w:rsidP="00355CD2">
      <w:pPr>
        <w:rPr>
          <w:lang w:val="en-US"/>
        </w:rPr>
      </w:pPr>
    </w:p>
    <w:p w14:paraId="6D754898" w14:textId="77777777" w:rsidR="00D017A4" w:rsidRPr="000A200A" w:rsidRDefault="00D017A4" w:rsidP="00B4642D">
      <w:pPr>
        <w:pStyle w:val="NoSpacing"/>
      </w:pPr>
    </w:p>
    <w:tbl>
      <w:tblPr>
        <w:tblW w:w="9874" w:type="dxa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2"/>
        <w:gridCol w:w="1170"/>
        <w:gridCol w:w="630"/>
        <w:gridCol w:w="2356"/>
        <w:gridCol w:w="494"/>
        <w:gridCol w:w="503"/>
        <w:gridCol w:w="543"/>
        <w:gridCol w:w="690"/>
        <w:gridCol w:w="740"/>
        <w:gridCol w:w="506"/>
      </w:tblGrid>
      <w:tr w:rsidR="00482F74" w:rsidRPr="000A200A" w14:paraId="3EFE8308" w14:textId="77777777" w:rsidTr="007E140E">
        <w:trPr>
          <w:tblCellSpacing w:w="0" w:type="dxa"/>
        </w:trPr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476ECEAD" w14:textId="77777777" w:rsidR="00482F74" w:rsidRPr="000A200A" w:rsidRDefault="00482F74" w:rsidP="00B4642D">
            <w:pPr>
              <w:pStyle w:val="NoSpacing"/>
            </w:pPr>
            <w:r w:rsidRPr="000A200A">
              <w:t>ID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0FBAC93" w14:textId="77777777" w:rsidR="00482F74" w:rsidRPr="000A200A" w:rsidRDefault="00482F74" w:rsidP="00B4642D">
            <w:pPr>
              <w:pStyle w:val="NoSpacing"/>
            </w:pPr>
            <w:r w:rsidRPr="000A200A">
              <w:t>Parameter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52184231" w14:textId="77777777" w:rsidR="00482F74" w:rsidRPr="000A200A" w:rsidRDefault="00482F74" w:rsidP="00B4642D">
            <w:pPr>
              <w:pStyle w:val="NoSpacing"/>
            </w:pPr>
            <w:r w:rsidRPr="000A200A">
              <w:t>Name</w:t>
            </w:r>
          </w:p>
        </w:tc>
        <w:tc>
          <w:tcPr>
            <w:tcW w:w="2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7B033E3" w14:textId="77777777" w:rsidR="00482F74" w:rsidRPr="000A200A" w:rsidRDefault="00482F74" w:rsidP="00B4642D">
            <w:pPr>
              <w:pStyle w:val="NoSpacing"/>
            </w:pPr>
            <w:r w:rsidRPr="000A200A">
              <w:t>Conditions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DC3417E" w14:textId="77777777" w:rsidR="00482F74" w:rsidRPr="000A200A" w:rsidRDefault="00482F74" w:rsidP="00B4642D">
            <w:pPr>
              <w:pStyle w:val="NoSpacing"/>
            </w:pPr>
            <w:r w:rsidRPr="000A200A">
              <w:t>min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6B430D4" w14:textId="77777777" w:rsidR="00482F74" w:rsidRPr="000A200A" w:rsidRDefault="00482F74" w:rsidP="00B4642D">
            <w:pPr>
              <w:pStyle w:val="NoSpacing"/>
            </w:pPr>
            <w:proofErr w:type="spellStart"/>
            <w:r w:rsidRPr="000A200A">
              <w:t>typ</w:t>
            </w:r>
            <w:proofErr w:type="spellEnd"/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9C1F562" w14:textId="77777777" w:rsidR="00482F74" w:rsidRPr="000A200A" w:rsidRDefault="00482F74" w:rsidP="00B4642D">
            <w:pPr>
              <w:pStyle w:val="NoSpacing"/>
            </w:pPr>
            <w:r w:rsidRPr="000A200A">
              <w:t>max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40EF6534" w14:textId="77777777" w:rsidR="00482F74" w:rsidRPr="000A200A" w:rsidRDefault="00482F74" w:rsidP="00B4642D">
            <w:pPr>
              <w:pStyle w:val="NoSpacing"/>
            </w:pPr>
            <w:proofErr w:type="spellStart"/>
            <w:r w:rsidRPr="000A200A">
              <w:t>minFT</w:t>
            </w:r>
            <w:proofErr w:type="spellEnd"/>
          </w:p>
        </w:tc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B0A4300" w14:textId="77777777" w:rsidR="00482F74" w:rsidRPr="000A200A" w:rsidRDefault="00482F74" w:rsidP="00B4642D">
            <w:pPr>
              <w:pStyle w:val="NoSpacing"/>
            </w:pPr>
            <w:proofErr w:type="spellStart"/>
            <w:r w:rsidRPr="000A200A">
              <w:t>maxFT</w:t>
            </w:r>
            <w:proofErr w:type="spellEnd"/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3B918F1" w14:textId="77777777" w:rsidR="00482F74" w:rsidRPr="000A200A" w:rsidRDefault="00482F74" w:rsidP="00B4642D">
            <w:pPr>
              <w:pStyle w:val="NoSpacing"/>
            </w:pPr>
            <w:r w:rsidRPr="000A200A">
              <w:t>unit</w:t>
            </w:r>
          </w:p>
        </w:tc>
      </w:tr>
      <w:tr w:rsidR="00482F74" w:rsidRPr="000A200A" w14:paraId="21804CFC" w14:textId="77777777" w:rsidTr="007E140E">
        <w:trPr>
          <w:tblCellSpacing w:w="0" w:type="dxa"/>
        </w:trPr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5AD90" w14:textId="582E36C2" w:rsidR="00482F74" w:rsidRPr="000A200A" w:rsidRDefault="00541D75" w:rsidP="00B4642D">
            <w:pPr>
              <w:pStyle w:val="NoSpacing"/>
              <w:rPr>
                <w:color w:val="000000"/>
                <w:sz w:val="20"/>
                <w:szCs w:val="20"/>
              </w:rPr>
            </w:pPr>
            <w:r>
              <w:t>IPOS_IPNAME_</w:t>
            </w:r>
            <w:r w:rsidR="00482F74" w:rsidRPr="000A200A">
              <w:t>202</w:t>
            </w:r>
            <w:r w:rsidR="005F4DEF">
              <w:t>0100</w:t>
            </w:r>
            <w:r w:rsidR="00201A30">
              <w:t>1</w:t>
            </w:r>
            <w:r w:rsidR="00482F74" w:rsidRPr="000A200A">
              <w:t>_01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0371F" w14:textId="77777777" w:rsidR="00482F74" w:rsidRPr="000A200A" w:rsidRDefault="00482F74" w:rsidP="00B4642D">
            <w:pPr>
              <w:pStyle w:val="NoSpacing"/>
            </w:pPr>
            <w:r w:rsidRPr="000A200A">
              <w:t>Delay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F5084" w14:textId="77777777" w:rsidR="00482F74" w:rsidRPr="000A200A" w:rsidRDefault="00482F74" w:rsidP="00B4642D">
            <w:pPr>
              <w:pStyle w:val="NoSpacing"/>
            </w:pPr>
            <w:r w:rsidRPr="000A200A">
              <w:t>Delay</w:t>
            </w:r>
          </w:p>
        </w:tc>
        <w:tc>
          <w:tcPr>
            <w:tcW w:w="2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0B0E5" w14:textId="77777777" w:rsidR="00482F74" w:rsidRPr="000A200A" w:rsidRDefault="005F4DEF" w:rsidP="00B4642D">
            <w:pPr>
              <w:pStyle w:val="NoSpacing"/>
            </w:pPr>
            <w:r>
              <w:t>Driver delay</w:t>
            </w:r>
          </w:p>
        </w:tc>
        <w:tc>
          <w:tcPr>
            <w:tcW w:w="4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F0BF8" w14:textId="77777777" w:rsidR="00482F74" w:rsidRPr="000A200A" w:rsidRDefault="00482F74" w:rsidP="00B4642D">
            <w:pPr>
              <w:pStyle w:val="NoSpacing"/>
            </w:pPr>
            <w:r w:rsidRPr="000A200A">
              <w:t>0.08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B0D92" w14:textId="77777777" w:rsidR="00482F74" w:rsidRPr="000A200A" w:rsidRDefault="00482F74" w:rsidP="00B4642D">
            <w:pPr>
              <w:pStyle w:val="NoSpacing"/>
            </w:pPr>
            <w:r w:rsidRPr="000A200A">
              <w:t>0.21</w:t>
            </w:r>
          </w:p>
        </w:tc>
        <w:tc>
          <w:tcPr>
            <w:tcW w:w="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48A22" w14:textId="77777777" w:rsidR="00482F74" w:rsidRPr="000A200A" w:rsidRDefault="00482F74" w:rsidP="00B4642D">
            <w:pPr>
              <w:pStyle w:val="NoSpacing"/>
            </w:pPr>
            <w:r w:rsidRPr="000A200A">
              <w:t>1.00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40A00" w14:textId="77777777" w:rsidR="00482F74" w:rsidRPr="000A200A" w:rsidRDefault="00482F74" w:rsidP="00B4642D">
            <w:pPr>
              <w:pStyle w:val="NoSpacing"/>
              <w:rPr>
                <w:color w:val="000000"/>
              </w:rPr>
            </w:pPr>
            <w:r w:rsidRPr="000A200A">
              <w:t>0.68</w:t>
            </w:r>
          </w:p>
        </w:tc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07F10" w14:textId="77777777" w:rsidR="00482F74" w:rsidRPr="000A200A" w:rsidRDefault="00482F74" w:rsidP="00B4642D">
            <w:pPr>
              <w:pStyle w:val="NoSpacing"/>
              <w:rPr>
                <w:color w:val="000000"/>
              </w:rPr>
            </w:pPr>
            <w:r w:rsidRPr="000A200A">
              <w:t>0.88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75337" w14:textId="77777777" w:rsidR="00482F74" w:rsidRPr="000A200A" w:rsidRDefault="00482F74" w:rsidP="00B4642D">
            <w:pPr>
              <w:pStyle w:val="NoSpacing"/>
            </w:pPr>
            <w:r w:rsidRPr="000A200A">
              <w:t>us</w:t>
            </w:r>
          </w:p>
        </w:tc>
      </w:tr>
    </w:tbl>
    <w:p w14:paraId="52161784" w14:textId="77777777" w:rsidR="00D017A4" w:rsidRDefault="00D017A4" w:rsidP="00B4642D">
      <w:pPr>
        <w:pStyle w:val="NoSpacing"/>
      </w:pPr>
    </w:p>
    <w:p w14:paraId="22A70241" w14:textId="77777777" w:rsidR="00B75AB9" w:rsidRDefault="00B75AB9" w:rsidP="00B75AB9">
      <w:pPr>
        <w:pStyle w:val="STReq"/>
      </w:pPr>
      <w:r>
        <w:t xml:space="preserve">Covers: </w:t>
      </w:r>
      <w:proofErr w:type="spellStart"/>
      <w:r>
        <w:t>xxxxxx</w:t>
      </w:r>
      <w:proofErr w:type="spellEnd"/>
    </w:p>
    <w:p w14:paraId="34911718" w14:textId="77777777" w:rsidR="00AD7486" w:rsidRPr="000A200A" w:rsidRDefault="00AD7486" w:rsidP="00B4642D">
      <w:pPr>
        <w:pStyle w:val="STReq"/>
      </w:pPr>
      <w:r>
        <w:t>[End]</w:t>
      </w:r>
    </w:p>
    <w:p w14:paraId="6B4D16E2" w14:textId="77777777" w:rsidR="00D017A4" w:rsidRDefault="00D017A4" w:rsidP="00D017A4">
      <w:pPr>
        <w:rPr>
          <w:lang w:val="en-US"/>
        </w:rPr>
      </w:pPr>
    </w:p>
    <w:p w14:paraId="0773BABD" w14:textId="77777777" w:rsidR="00AD7486" w:rsidRPr="000A200A" w:rsidRDefault="00AD7486" w:rsidP="00D017A4">
      <w:pPr>
        <w:rPr>
          <w:lang w:val="en-US"/>
        </w:rPr>
      </w:pPr>
    </w:p>
    <w:p w14:paraId="7DCFA804" w14:textId="55BBC005" w:rsidR="000458AE" w:rsidRPr="000A200A" w:rsidRDefault="000458AE" w:rsidP="00B4642D">
      <w:pPr>
        <w:pStyle w:val="STMacroReq"/>
      </w:pPr>
      <w:r w:rsidRPr="000A200A">
        <w:t>[</w:t>
      </w:r>
      <w:r w:rsidR="00541D75">
        <w:t>IPOS_IPNAME_</w:t>
      </w:r>
      <w:r w:rsidRPr="000A200A">
        <w:t>2020</w:t>
      </w:r>
      <w:r w:rsidR="00201A30">
        <w:t>1002</w:t>
      </w:r>
      <w:r w:rsidRPr="000A200A">
        <w:t>] Requirement</w:t>
      </w:r>
    </w:p>
    <w:p w14:paraId="226DACF9" w14:textId="77777777" w:rsidR="000458AE" w:rsidRPr="000A200A" w:rsidRDefault="000458AE" w:rsidP="000458AE">
      <w:pPr>
        <w:rPr>
          <w:lang w:val="en-US"/>
        </w:rPr>
      </w:pPr>
    </w:p>
    <w:p w14:paraId="64918853" w14:textId="77777777" w:rsidR="000458AE" w:rsidRPr="000A200A" w:rsidRDefault="000458AE" w:rsidP="00B4642D">
      <w:pPr>
        <w:pStyle w:val="NoSpacing"/>
      </w:pPr>
      <w:r w:rsidRPr="000A200A">
        <w:t>All this paragraph will be loaded as textual requirement, moreover attributes will be defined for the requirement.</w:t>
      </w:r>
    </w:p>
    <w:p w14:paraId="3E27B703" w14:textId="77777777" w:rsidR="00580B4A" w:rsidRPr="000A200A" w:rsidRDefault="00580B4A" w:rsidP="00B4642D">
      <w:pPr>
        <w:pStyle w:val="NoSpacing"/>
      </w:pPr>
    </w:p>
    <w:p w14:paraId="14A4C649" w14:textId="77777777" w:rsidR="00580B4A" w:rsidRPr="000A200A" w:rsidRDefault="00580B4A" w:rsidP="00B4642D">
      <w:pPr>
        <w:pStyle w:val="NoSpacing"/>
      </w:pPr>
      <w:r w:rsidRPr="000A200A">
        <w:t>[Covers: SR_QM01]</w:t>
      </w:r>
    </w:p>
    <w:p w14:paraId="105789FB" w14:textId="77777777" w:rsidR="00580B4A" w:rsidRPr="000A200A" w:rsidRDefault="00580B4A" w:rsidP="000458AE">
      <w:pPr>
        <w:rPr>
          <w:lang w:val="en-US"/>
        </w:rPr>
      </w:pPr>
    </w:p>
    <w:p w14:paraId="09552326" w14:textId="77777777" w:rsidR="000458AE" w:rsidRPr="000A200A" w:rsidRDefault="000458AE" w:rsidP="00B4642D">
      <w:pPr>
        <w:pStyle w:val="STnote"/>
      </w:pPr>
      <w:r w:rsidRPr="000A200A">
        <w:t>Note:</w:t>
      </w:r>
    </w:p>
    <w:p w14:paraId="22322ECA" w14:textId="77777777" w:rsidR="000458AE" w:rsidRPr="000A200A" w:rsidRDefault="00425045" w:rsidP="00B4642D">
      <w:pPr>
        <w:pStyle w:val="STnote"/>
      </w:pPr>
      <w:r>
        <w:t xml:space="preserve">This is a macro requirement. </w:t>
      </w:r>
      <w:r w:rsidR="00091ACD" w:rsidRPr="000A200A">
        <w:t xml:space="preserve">All parameters of a macro requirement shall be </w:t>
      </w:r>
      <w:proofErr w:type="gramStart"/>
      <w:r w:rsidR="00091ACD" w:rsidRPr="000A200A">
        <w:t>in</w:t>
      </w:r>
      <w:proofErr w:type="gramEnd"/>
      <w:r w:rsidR="00091ACD" w:rsidRPr="000A200A">
        <w:t xml:space="preserve"> one table</w:t>
      </w:r>
      <w:r w:rsidR="000458AE" w:rsidRPr="000A200A">
        <w:t>.</w:t>
      </w:r>
    </w:p>
    <w:p w14:paraId="7A39C7E2" w14:textId="77777777" w:rsidR="000458AE" w:rsidRPr="000A200A" w:rsidRDefault="000458AE" w:rsidP="000458AE">
      <w:pPr>
        <w:rPr>
          <w:lang w:val="en-US"/>
        </w:rPr>
      </w:pPr>
    </w:p>
    <w:tbl>
      <w:tblPr>
        <w:tblW w:w="9892" w:type="dxa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0"/>
        <w:gridCol w:w="1121"/>
        <w:gridCol w:w="665"/>
        <w:gridCol w:w="1321"/>
        <w:gridCol w:w="478"/>
        <w:gridCol w:w="484"/>
        <w:gridCol w:w="598"/>
        <w:gridCol w:w="674"/>
        <w:gridCol w:w="729"/>
        <w:gridCol w:w="832"/>
      </w:tblGrid>
      <w:tr w:rsidR="00482F74" w:rsidRPr="000A200A" w14:paraId="3CE9451E" w14:textId="77777777" w:rsidTr="006333C7">
        <w:trPr>
          <w:tblCellSpacing w:w="0" w:type="dxa"/>
        </w:trPr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5B61467" w14:textId="77777777" w:rsidR="00482F74" w:rsidRPr="000A200A" w:rsidRDefault="00482F74" w:rsidP="00B4642D">
            <w:pPr>
              <w:pStyle w:val="NoSpacing"/>
            </w:pPr>
            <w:r w:rsidRPr="000A200A">
              <w:t>ID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5396B18" w14:textId="77777777" w:rsidR="00482F74" w:rsidRPr="000A200A" w:rsidRDefault="00482F74" w:rsidP="00B4642D">
            <w:pPr>
              <w:pStyle w:val="NoSpacing"/>
            </w:pPr>
            <w:r w:rsidRPr="000A200A">
              <w:t>Parameter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6CE29A0" w14:textId="77777777" w:rsidR="00482F74" w:rsidRPr="000A200A" w:rsidRDefault="00482F74" w:rsidP="00B4642D">
            <w:pPr>
              <w:pStyle w:val="NoSpacing"/>
            </w:pPr>
            <w:r w:rsidRPr="000A200A">
              <w:t>Name</w:t>
            </w:r>
          </w:p>
        </w:tc>
        <w:tc>
          <w:tcPr>
            <w:tcW w:w="1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E1F918E" w14:textId="77777777" w:rsidR="00482F74" w:rsidRPr="000A200A" w:rsidRDefault="00482F74" w:rsidP="00B4642D">
            <w:pPr>
              <w:pStyle w:val="NoSpacing"/>
            </w:pPr>
            <w:r w:rsidRPr="000A200A">
              <w:t>Conditions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C1FB16E" w14:textId="77777777" w:rsidR="00482F74" w:rsidRPr="000A200A" w:rsidRDefault="00482F74" w:rsidP="00B4642D">
            <w:pPr>
              <w:pStyle w:val="NoSpacing"/>
            </w:pPr>
            <w:r w:rsidRPr="000A200A">
              <w:t>min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6E68F52" w14:textId="77777777" w:rsidR="00482F74" w:rsidRPr="000A200A" w:rsidRDefault="00482F74" w:rsidP="00B4642D">
            <w:pPr>
              <w:pStyle w:val="NoSpacing"/>
            </w:pPr>
            <w:proofErr w:type="spellStart"/>
            <w:r w:rsidRPr="000A200A">
              <w:t>typ</w:t>
            </w:r>
            <w:proofErr w:type="spellEnd"/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461505C5" w14:textId="77777777" w:rsidR="00482F74" w:rsidRPr="000A200A" w:rsidRDefault="00482F74" w:rsidP="00B4642D">
            <w:pPr>
              <w:pStyle w:val="NoSpacing"/>
            </w:pPr>
            <w:r w:rsidRPr="000A200A">
              <w:t>max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2F8B2D43" w14:textId="77777777" w:rsidR="00482F74" w:rsidRPr="000A200A" w:rsidRDefault="00482F74" w:rsidP="00B4642D">
            <w:pPr>
              <w:pStyle w:val="NoSpacing"/>
            </w:pPr>
            <w:proofErr w:type="spellStart"/>
            <w:r w:rsidRPr="000A200A">
              <w:t>minFT</w:t>
            </w:r>
            <w:proofErr w:type="spellEnd"/>
          </w:p>
        </w:tc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09541CE3" w14:textId="77777777" w:rsidR="00482F74" w:rsidRPr="000A200A" w:rsidRDefault="00482F74" w:rsidP="00B4642D">
            <w:pPr>
              <w:pStyle w:val="NoSpacing"/>
            </w:pPr>
            <w:proofErr w:type="spellStart"/>
            <w:r w:rsidRPr="000A200A">
              <w:t>maxFT</w:t>
            </w:r>
            <w:proofErr w:type="spellEnd"/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7AE4F71E" w14:textId="77777777" w:rsidR="00482F74" w:rsidRPr="000A200A" w:rsidRDefault="00482F74" w:rsidP="00B4642D">
            <w:pPr>
              <w:pStyle w:val="NoSpacing"/>
            </w:pPr>
            <w:r w:rsidRPr="000A200A">
              <w:t>unit</w:t>
            </w:r>
          </w:p>
        </w:tc>
      </w:tr>
      <w:tr w:rsidR="00482F74" w:rsidRPr="000A200A" w14:paraId="6C968AA1" w14:textId="77777777" w:rsidTr="006333C7">
        <w:trPr>
          <w:tblCellSpacing w:w="0" w:type="dxa"/>
        </w:trPr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D5641" w14:textId="23467910" w:rsidR="00482F74" w:rsidRPr="000A200A" w:rsidRDefault="00541D75" w:rsidP="00B4642D">
            <w:pPr>
              <w:pStyle w:val="NoSpacing"/>
              <w:rPr>
                <w:color w:val="000000"/>
                <w:sz w:val="20"/>
                <w:szCs w:val="20"/>
              </w:rPr>
            </w:pPr>
            <w:r>
              <w:t>IPOS_IPNAME_</w:t>
            </w:r>
            <w:r w:rsidR="00482F74" w:rsidRPr="000A200A">
              <w:t>2020</w:t>
            </w:r>
            <w:r w:rsidR="00201A30">
              <w:t>1002</w:t>
            </w:r>
            <w:r w:rsidR="00482F74" w:rsidRPr="000A200A">
              <w:t>_01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2EAF6" w14:textId="77777777" w:rsidR="00482F74" w:rsidRPr="000A200A" w:rsidRDefault="00482F74" w:rsidP="00B4642D">
            <w:pPr>
              <w:pStyle w:val="NoSpacing"/>
            </w:pPr>
            <w:r w:rsidRPr="000A200A">
              <w:t>Delay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C8FB3" w14:textId="77777777" w:rsidR="00482F74" w:rsidRPr="000A200A" w:rsidRDefault="00482F74" w:rsidP="00B4642D">
            <w:pPr>
              <w:pStyle w:val="NoSpacing"/>
            </w:pPr>
            <w:r w:rsidRPr="000A200A">
              <w:t>Delay</w:t>
            </w:r>
          </w:p>
        </w:tc>
        <w:tc>
          <w:tcPr>
            <w:tcW w:w="1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17F92" w14:textId="77777777" w:rsidR="00482F74" w:rsidRPr="000A200A" w:rsidRDefault="00482F74" w:rsidP="00B4642D">
            <w:pPr>
              <w:pStyle w:val="NoSpacing"/>
            </w:pPr>
            <w:r w:rsidRPr="000A200A">
              <w:t xml:space="preserve">10Hz Rate Input 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7F10F" w14:textId="77777777" w:rsidR="00482F74" w:rsidRPr="000A200A" w:rsidRDefault="00482F74" w:rsidP="00B4642D">
            <w:pPr>
              <w:pStyle w:val="NoSpacing"/>
            </w:pPr>
            <w:r w:rsidRPr="000A200A">
              <w:t>0.08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7B14E" w14:textId="77777777" w:rsidR="00482F74" w:rsidRPr="000A200A" w:rsidRDefault="00482F74" w:rsidP="00B4642D">
            <w:pPr>
              <w:pStyle w:val="NoSpacing"/>
            </w:pPr>
            <w:r w:rsidRPr="000A200A">
              <w:t>0.21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9C38C" w14:textId="77777777" w:rsidR="00482F74" w:rsidRPr="000A200A" w:rsidRDefault="00482F74" w:rsidP="00B4642D">
            <w:pPr>
              <w:pStyle w:val="NoSpacing"/>
            </w:pPr>
            <w:r w:rsidRPr="000A200A">
              <w:t>1.00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F8CE6" w14:textId="77777777" w:rsidR="00482F74" w:rsidRPr="000A200A" w:rsidRDefault="00482F74" w:rsidP="00B4642D">
            <w:pPr>
              <w:pStyle w:val="NoSpacing"/>
              <w:rPr>
                <w:color w:val="000000"/>
              </w:rPr>
            </w:pPr>
            <w:r w:rsidRPr="000A200A">
              <w:t>0.91</w:t>
            </w:r>
          </w:p>
        </w:tc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D58DB" w14:textId="77777777" w:rsidR="00482F74" w:rsidRPr="000A200A" w:rsidRDefault="00482F74" w:rsidP="00B4642D">
            <w:pPr>
              <w:pStyle w:val="NoSpacing"/>
              <w:rPr>
                <w:color w:val="000000"/>
              </w:rPr>
            </w:pPr>
            <w:r w:rsidRPr="000A200A">
              <w:t>1.99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6826F" w14:textId="77777777" w:rsidR="00482F74" w:rsidRPr="000A200A" w:rsidRDefault="00482F74" w:rsidP="00B4642D">
            <w:pPr>
              <w:pStyle w:val="NoSpacing"/>
            </w:pPr>
            <w:r w:rsidRPr="000A200A">
              <w:t>us</w:t>
            </w:r>
          </w:p>
        </w:tc>
      </w:tr>
      <w:tr w:rsidR="00482F74" w:rsidRPr="000A200A" w14:paraId="3D5550A6" w14:textId="77777777" w:rsidTr="006333C7">
        <w:trPr>
          <w:tblCellSpacing w:w="0" w:type="dxa"/>
        </w:trPr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12611" w14:textId="32E4C5A7" w:rsidR="00482F74" w:rsidRPr="000A200A" w:rsidRDefault="00541D75" w:rsidP="00B4642D">
            <w:pPr>
              <w:pStyle w:val="NoSpacing"/>
              <w:rPr>
                <w:color w:val="000000"/>
                <w:sz w:val="20"/>
                <w:szCs w:val="20"/>
              </w:rPr>
            </w:pPr>
            <w:r>
              <w:t>IPOS_IPNAME_</w:t>
            </w:r>
            <w:r w:rsidR="00482F74" w:rsidRPr="000A200A">
              <w:t>2020</w:t>
            </w:r>
            <w:r w:rsidR="00201A30">
              <w:t>1002</w:t>
            </w:r>
            <w:r w:rsidR="00482F74" w:rsidRPr="000A200A">
              <w:t>_02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E4373" w14:textId="77777777" w:rsidR="00482F74" w:rsidRPr="000A200A" w:rsidRDefault="00482F74" w:rsidP="00B4642D">
            <w:pPr>
              <w:pStyle w:val="NoSpacing"/>
            </w:pPr>
            <w:r w:rsidRPr="000A200A">
              <w:t>Rise Time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E747C" w14:textId="77777777" w:rsidR="00482F74" w:rsidRPr="000A200A" w:rsidRDefault="00482F74" w:rsidP="00B4642D">
            <w:pPr>
              <w:pStyle w:val="NoSpacing"/>
            </w:pPr>
            <w:r w:rsidRPr="000A200A">
              <w:t>Time</w:t>
            </w:r>
          </w:p>
        </w:tc>
        <w:tc>
          <w:tcPr>
            <w:tcW w:w="15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78D7E" w14:textId="77777777" w:rsidR="00482F74" w:rsidRPr="000A200A" w:rsidRDefault="00482F74" w:rsidP="00B4642D">
            <w:pPr>
              <w:pStyle w:val="NoSpacing"/>
            </w:pPr>
            <w:r w:rsidRPr="000A200A">
              <w:t xml:space="preserve">From 0 to </w:t>
            </w:r>
            <w:proofErr w:type="spellStart"/>
            <w:r w:rsidRPr="000A200A">
              <w:t>vcc</w:t>
            </w:r>
            <w:proofErr w:type="spellEnd"/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BE973" w14:textId="77777777" w:rsidR="00482F74" w:rsidRPr="000A200A" w:rsidRDefault="00482F74" w:rsidP="00B4642D">
            <w:pPr>
              <w:pStyle w:val="NoSpacing"/>
            </w:pPr>
            <w:r w:rsidRPr="000A200A">
              <w:t>1</w:t>
            </w:r>
          </w:p>
        </w:tc>
        <w:tc>
          <w:tcPr>
            <w:tcW w:w="5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7AFFB" w14:textId="77777777" w:rsidR="00482F74" w:rsidRPr="000A200A" w:rsidRDefault="00482F74" w:rsidP="00B4642D">
            <w:pPr>
              <w:pStyle w:val="NoSpacing"/>
            </w:pPr>
            <w:r w:rsidRPr="000A200A">
              <w:t>2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6E370" w14:textId="77777777" w:rsidR="00482F74" w:rsidRPr="000A200A" w:rsidRDefault="00482F74" w:rsidP="00B4642D">
            <w:pPr>
              <w:pStyle w:val="NoSpacing"/>
            </w:pPr>
            <w:r w:rsidRPr="000A200A">
              <w:t>3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FFC73" w14:textId="77777777" w:rsidR="00482F74" w:rsidRPr="000A200A" w:rsidRDefault="00482F74" w:rsidP="00B4642D">
            <w:pPr>
              <w:pStyle w:val="NoSpacing"/>
              <w:rPr>
                <w:color w:val="000000"/>
              </w:rPr>
            </w:pPr>
            <w:r w:rsidRPr="000A200A">
              <w:t>0.81</w:t>
            </w:r>
          </w:p>
        </w:tc>
        <w:tc>
          <w:tcPr>
            <w:tcW w:w="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4D3E4" w14:textId="77777777" w:rsidR="00482F74" w:rsidRPr="000A200A" w:rsidRDefault="00482F74" w:rsidP="00B4642D">
            <w:pPr>
              <w:pStyle w:val="NoSpacing"/>
              <w:rPr>
                <w:color w:val="000000"/>
              </w:rPr>
            </w:pPr>
            <w:r w:rsidRPr="000A200A">
              <w:t>2.00</w:t>
            </w:r>
          </w:p>
        </w:tc>
        <w:tc>
          <w:tcPr>
            <w:tcW w:w="1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1D0D5" w14:textId="77777777" w:rsidR="00482F74" w:rsidRPr="000A200A" w:rsidRDefault="00482F74" w:rsidP="00B4642D">
            <w:pPr>
              <w:pStyle w:val="NoSpacing"/>
            </w:pPr>
            <w:r w:rsidRPr="000A200A">
              <w:t>us</w:t>
            </w:r>
          </w:p>
        </w:tc>
      </w:tr>
    </w:tbl>
    <w:p w14:paraId="0D03BEE8" w14:textId="77777777" w:rsidR="00AD7486" w:rsidRDefault="00AD7486" w:rsidP="00B4642D">
      <w:pPr>
        <w:pStyle w:val="STReq"/>
      </w:pPr>
    </w:p>
    <w:p w14:paraId="63BF9283" w14:textId="77777777" w:rsidR="00AD7486" w:rsidRPr="000A200A" w:rsidRDefault="00AD7486" w:rsidP="00B4642D">
      <w:pPr>
        <w:pStyle w:val="STReq"/>
      </w:pPr>
      <w:r>
        <w:lastRenderedPageBreak/>
        <w:t>[End]</w:t>
      </w:r>
    </w:p>
    <w:p w14:paraId="47648953" w14:textId="77777777" w:rsidR="005F4DEF" w:rsidRPr="005F4DEF" w:rsidRDefault="005F4DEF" w:rsidP="005F4DEF">
      <w:pPr>
        <w:pStyle w:val="Heading1"/>
        <w:rPr>
          <w:lang w:val="en-US"/>
        </w:rPr>
      </w:pPr>
    </w:p>
    <w:sectPr w:rsidR="005F4DEF" w:rsidRPr="005F4DEF" w:rsidSect="003E7C51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2376" w:right="1008" w:bottom="562" w:left="1440" w:header="210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AA337" w14:textId="77777777" w:rsidR="00DF28F0" w:rsidRDefault="00DF28F0" w:rsidP="00A72469">
      <w:pPr>
        <w:spacing w:line="240" w:lineRule="auto"/>
      </w:pPr>
      <w:r>
        <w:separator/>
      </w:r>
    </w:p>
  </w:endnote>
  <w:endnote w:type="continuationSeparator" w:id="0">
    <w:p w14:paraId="233928F2" w14:textId="77777777" w:rsidR="00DF28F0" w:rsidRDefault="00DF28F0" w:rsidP="00A724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C5E7" w14:textId="77777777" w:rsidR="009B2728" w:rsidRPr="00CF2B32" w:rsidRDefault="00F2574E" w:rsidP="003E6738">
    <w:pPr>
      <w:pStyle w:val="Footer"/>
      <w:tabs>
        <w:tab w:val="clear" w:pos="4536"/>
        <w:tab w:val="clear" w:pos="9072"/>
      </w:tabs>
      <w:jc w:val="right"/>
      <w:rPr>
        <w:sz w:val="14"/>
        <w:szCs w:val="14"/>
      </w:rPr>
    </w:pPr>
    <w:r>
      <w:rPr>
        <w:noProof/>
        <w:color w:val="0F2A60"/>
        <w:sz w:val="14"/>
        <w:szCs w:val="14"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52ED2266" wp14:editId="6E4D82CF">
              <wp:simplePos x="0" y="0"/>
              <wp:positionH relativeFrom="page">
                <wp:posOffset>0</wp:posOffset>
              </wp:positionH>
              <wp:positionV relativeFrom="page">
                <wp:posOffset>10249535</wp:posOffset>
              </wp:positionV>
              <wp:extent cx="7560310" cy="252095"/>
              <wp:effectExtent l="0" t="0" r="0" b="14605"/>
              <wp:wrapNone/>
              <wp:docPr id="4" name="MSIPCM964f4da889e0663bcd121546" descr="{&quot;HashCode&quot;:66335893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8CC2753" w14:textId="77777777" w:rsidR="00F2574E" w:rsidRPr="00BC7F7B" w:rsidRDefault="00BC7F7B" w:rsidP="00BC7F7B">
                          <w:pPr>
                            <w:jc w:val="right"/>
                            <w:rPr>
                              <w:rFonts w:cs="Arial"/>
                              <w:color w:val="FF0000"/>
                              <w:sz w:val="24"/>
                            </w:rPr>
                          </w:pPr>
                          <w:r w:rsidRPr="00BC7F7B">
                            <w:rPr>
                              <w:rFonts w:cs="Arial"/>
                              <w:color w:val="FF0000"/>
                              <w:sz w:val="24"/>
                            </w:rPr>
                            <w:t>ST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D2266" id="_x0000_t202" coordsize="21600,21600" o:spt="202" path="m,l,21600r21600,l21600,xe">
              <v:stroke joinstyle="miter"/>
              <v:path gradientshapeok="t" o:connecttype="rect"/>
            </v:shapetype>
            <v:shape id="MSIPCM964f4da889e0663bcd121546" o:spid="_x0000_s1028" type="#_x0000_t202" alt="{&quot;HashCode&quot;:663358932,&quot;Height&quot;:841.0,&quot;Width&quot;:595.0,&quot;Placement&quot;:&quot;Footer&quot;,&quot;Index&quot;:&quot;Primary&quot;,&quot;Section&quot;:1,&quot;Top&quot;:0.0,&quot;Left&quot;:0.0}" style="position:absolute;left:0;text-align:left;margin-left:0;margin-top:807.05pt;width:595.3pt;height:19.8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" o:allowincell="f" filled="f" stroked="f" strokeweight=".5pt">
              <v:textbox inset=",0,20pt,0">
                <w:txbxContent>
                  <w:p w14:paraId="48CC2753" w14:textId="77777777" w:rsidR="00F2574E" w:rsidRPr="00BC7F7B" w:rsidRDefault="00BC7F7B" w:rsidP="00BC7F7B">
                    <w:pPr>
                      <w:jc w:val="right"/>
                      <w:rPr>
                        <w:rFonts w:cs="Arial"/>
                        <w:color w:val="FF0000"/>
                        <w:sz w:val="24"/>
                      </w:rPr>
                    </w:pPr>
                    <w:r w:rsidRPr="00BC7F7B">
                      <w:rPr>
                        <w:rFonts w:cs="Arial"/>
                        <w:color w:val="FF0000"/>
                        <w:sz w:val="24"/>
                      </w:rPr>
                      <w:t>ST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B2728">
      <w:rPr>
        <w:color w:val="0F2A60"/>
        <w:sz w:val="14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905D" w14:textId="77777777" w:rsidR="005810EB" w:rsidRDefault="00F2574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389233F6" wp14:editId="5BE048B2">
              <wp:simplePos x="0" y="0"/>
              <wp:positionH relativeFrom="page">
                <wp:posOffset>0</wp:posOffset>
              </wp:positionH>
              <wp:positionV relativeFrom="page">
                <wp:posOffset>10249535</wp:posOffset>
              </wp:positionV>
              <wp:extent cx="7560310" cy="252095"/>
              <wp:effectExtent l="0" t="0" r="0" b="14605"/>
              <wp:wrapNone/>
              <wp:docPr id="6" name="MSIPCM1c324d05959801ed756c7176" descr="{&quot;HashCode&quot;:663358932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821AA4" w14:textId="77777777" w:rsidR="00F2574E" w:rsidRPr="00BC7F7B" w:rsidRDefault="00BC7F7B" w:rsidP="00BC7F7B">
                          <w:pPr>
                            <w:jc w:val="right"/>
                            <w:rPr>
                              <w:rFonts w:cs="Arial"/>
                              <w:color w:val="FF0000"/>
                              <w:sz w:val="24"/>
                            </w:rPr>
                          </w:pPr>
                          <w:r w:rsidRPr="00BC7F7B">
                            <w:rPr>
                              <w:rFonts w:cs="Arial"/>
                              <w:color w:val="FF0000"/>
                              <w:sz w:val="24"/>
                            </w:rPr>
                            <w:t>ST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3F6" id="_x0000_t202" coordsize="21600,21600" o:spt="202" path="m,l,21600r21600,l21600,xe">
              <v:stroke joinstyle="miter"/>
              <v:path gradientshapeok="t" o:connecttype="rect"/>
            </v:shapetype>
            <v:shape id="MSIPCM1c324d05959801ed756c7176" o:spid="_x0000_s1029" type="#_x0000_t202" alt="{&quot;HashCode&quot;:663358932,&quot;Height&quot;:841.0,&quot;Width&quot;:595.0,&quot;Placement&quot;:&quot;Footer&quot;,&quot;Index&quot;:&quot;FirstPage&quot;,&quot;Section&quot;:1,&quot;Top&quot;:0.0,&quot;Left&quot;:0.0}" style="position:absolute;margin-left:0;margin-top:807.05pt;width:595.3pt;height:19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" o:allowincell="f" filled="f" stroked="f" strokeweight=".5pt">
              <v:textbox inset=",0,20pt,0">
                <w:txbxContent>
                  <w:p w14:paraId="2C821AA4" w14:textId="77777777" w:rsidR="00F2574E" w:rsidRPr="00BC7F7B" w:rsidRDefault="00BC7F7B" w:rsidP="00BC7F7B">
                    <w:pPr>
                      <w:jc w:val="right"/>
                      <w:rPr>
                        <w:rFonts w:cs="Arial"/>
                        <w:color w:val="FF0000"/>
                        <w:sz w:val="24"/>
                      </w:rPr>
                    </w:pPr>
                    <w:r w:rsidRPr="00BC7F7B">
                      <w:rPr>
                        <w:rFonts w:cs="Arial"/>
                        <w:color w:val="FF0000"/>
                        <w:sz w:val="24"/>
                      </w:rPr>
                      <w:t>ST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1D932" w14:textId="77777777" w:rsidR="00DF28F0" w:rsidRDefault="00DF28F0" w:rsidP="00A72469">
      <w:pPr>
        <w:spacing w:line="240" w:lineRule="auto"/>
      </w:pPr>
      <w:r>
        <w:separator/>
      </w:r>
    </w:p>
  </w:footnote>
  <w:footnote w:type="continuationSeparator" w:id="0">
    <w:p w14:paraId="436ED076" w14:textId="77777777" w:rsidR="00DF28F0" w:rsidRDefault="00DF28F0" w:rsidP="00A724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9106" w14:textId="77777777" w:rsidR="00A72469" w:rsidRDefault="00D74C42" w:rsidP="003E6738">
    <w:pPr>
      <w:pStyle w:val="Header"/>
      <w:tabs>
        <w:tab w:val="clear" w:pos="4536"/>
        <w:tab w:val="clear" w:pos="9072"/>
      </w:tabs>
    </w:pPr>
    <w:r>
      <w:rPr>
        <w:noProof/>
        <w:lang w:val="en-US" w:eastAsia="zh-CN"/>
      </w:rPr>
      <w:drawing>
        <wp:anchor distT="0" distB="0" distL="114300" distR="114300" simplePos="0" relativeHeight="251661312" behindDoc="1" locked="0" layoutInCell="1" allowOverlap="1" wp14:anchorId="6F118268" wp14:editId="0DC4D35C">
          <wp:simplePos x="0" y="0"/>
          <wp:positionH relativeFrom="page">
            <wp:posOffset>5862640</wp:posOffset>
          </wp:positionH>
          <wp:positionV relativeFrom="page">
            <wp:posOffset>428129</wp:posOffset>
          </wp:positionV>
          <wp:extent cx="1040484" cy="731520"/>
          <wp:effectExtent l="0" t="0" r="7620" b="0"/>
          <wp:wrapNone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0484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CD9C9" w14:textId="77777777" w:rsidR="00D74C42" w:rsidRDefault="00D74C42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63360" behindDoc="1" locked="0" layoutInCell="1" allowOverlap="1" wp14:anchorId="2EA044A6" wp14:editId="55765B1C">
          <wp:simplePos x="0" y="0"/>
          <wp:positionH relativeFrom="page">
            <wp:posOffset>648335</wp:posOffset>
          </wp:positionH>
          <wp:positionV relativeFrom="page">
            <wp:posOffset>431321</wp:posOffset>
          </wp:positionV>
          <wp:extent cx="2383200" cy="612000"/>
          <wp:effectExtent l="0" t="0" r="0" b="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83200" cy="612000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132"/>
    <w:multiLevelType w:val="multilevel"/>
    <w:tmpl w:val="A76C76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0E405E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4F4858"/>
    <w:multiLevelType w:val="multilevel"/>
    <w:tmpl w:val="040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17E261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4F9733F"/>
    <w:multiLevelType w:val="multilevel"/>
    <w:tmpl w:val="040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3B3D58A6"/>
    <w:multiLevelType w:val="hybridMultilevel"/>
    <w:tmpl w:val="457C170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C3167BB"/>
    <w:multiLevelType w:val="multilevel"/>
    <w:tmpl w:val="C81A3A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C6001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5273DF7"/>
    <w:multiLevelType w:val="multilevel"/>
    <w:tmpl w:val="C81A3A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BB109F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FE30D5A"/>
    <w:multiLevelType w:val="hybridMultilevel"/>
    <w:tmpl w:val="26DC236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10C129D"/>
    <w:multiLevelType w:val="hybridMultilevel"/>
    <w:tmpl w:val="168680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77E08"/>
    <w:multiLevelType w:val="multilevel"/>
    <w:tmpl w:val="040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5E60597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E4F2D6B"/>
    <w:multiLevelType w:val="hybridMultilevel"/>
    <w:tmpl w:val="195C29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AF17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AD475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EC1760E"/>
    <w:multiLevelType w:val="multilevel"/>
    <w:tmpl w:val="62501BB2"/>
    <w:lvl w:ilvl="0">
      <w:start w:val="1"/>
      <w:numFmt w:val="decimal"/>
      <w:pStyle w:val="MKSHeading1"/>
      <w:lvlText w:val="%1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MKSHeading2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MKSHeading3"/>
      <w:lvlText w:val="%1.%2.%3"/>
      <w:lvlJc w:val="left"/>
      <w:pPr>
        <w:tabs>
          <w:tab w:val="num" w:pos="992"/>
        </w:tabs>
        <w:ind w:left="992" w:hanging="992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MKSHeading4"/>
      <w:lvlText w:val="%1.%2.%3.%4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MKSHeading5"/>
      <w:lvlText w:val="%1.%5.%2.%3.%4.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MKSHeading6"/>
      <w:lvlText w:val="%1.%2.%3.%4.%5.%6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814760305">
    <w:abstractNumId w:val="10"/>
  </w:num>
  <w:num w:numId="2" w16cid:durableId="748893062">
    <w:abstractNumId w:val="3"/>
  </w:num>
  <w:num w:numId="3" w16cid:durableId="1701083744">
    <w:abstractNumId w:val="16"/>
  </w:num>
  <w:num w:numId="4" w16cid:durableId="1051072520">
    <w:abstractNumId w:val="9"/>
  </w:num>
  <w:num w:numId="5" w16cid:durableId="41102244">
    <w:abstractNumId w:val="4"/>
  </w:num>
  <w:num w:numId="6" w16cid:durableId="829248808">
    <w:abstractNumId w:val="12"/>
  </w:num>
  <w:num w:numId="7" w16cid:durableId="120199005">
    <w:abstractNumId w:val="13"/>
  </w:num>
  <w:num w:numId="8" w16cid:durableId="1090201274">
    <w:abstractNumId w:val="1"/>
  </w:num>
  <w:num w:numId="9" w16cid:durableId="439491176">
    <w:abstractNumId w:val="15"/>
  </w:num>
  <w:num w:numId="10" w16cid:durableId="1105881603">
    <w:abstractNumId w:val="2"/>
  </w:num>
  <w:num w:numId="11" w16cid:durableId="96407576">
    <w:abstractNumId w:val="8"/>
  </w:num>
  <w:num w:numId="12" w16cid:durableId="1943755665">
    <w:abstractNumId w:val="6"/>
  </w:num>
  <w:num w:numId="13" w16cid:durableId="752360303">
    <w:abstractNumId w:val="7"/>
  </w:num>
  <w:num w:numId="14" w16cid:durableId="2124886220">
    <w:abstractNumId w:val="17"/>
  </w:num>
  <w:num w:numId="15" w16cid:durableId="652180558">
    <w:abstractNumId w:val="0"/>
  </w:num>
  <w:num w:numId="16" w16cid:durableId="153188364">
    <w:abstractNumId w:val="14"/>
  </w:num>
  <w:num w:numId="17" w16cid:durableId="736443011">
    <w:abstractNumId w:val="11"/>
  </w:num>
  <w:num w:numId="18" w16cid:durableId="8025798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Ver" w:val="ቂሽሿ"/>
    <w:docVar w:name="CheckSum" w:val="ቃቂቁቆ!ቃቀቃቀ!ቅሿቃቃ"/>
    <w:docVar w:name="CLIName" w:val="ቤችቒቻተኂኂቸትቸቴታ!ቢባሯቒቾችትቸታቴችኃቸተቻ!ቤችቒቻተኂኂቸትቸቴታ"/>
    <w:docVar w:name="DateTime" w:val="ቀሾቁቈሾቁሿቁሿሯሯቀቅ቉ሿቄሯሷቖቜባሺቀ቉ሿሸ!ቅሾቃሾቁሿቁሿሯሯቀቃ቉ቄቂሯሷቖቜባሺቁ቉ሿሸ!ቃሾቀቂሾቁሿቁቀሯሯቀቀ቉ቀቆሯሷቖቜባሺቁ቉ሿሸ"/>
    <w:docVar w:name="DoneBy" w:val="ቢባቫኃተኄትቾኄኁኅ!ቢባቫቼተኁተት!ቪቢባሯቒቾችትቸታቴችኃቸተቻቬሯቍሯቐቘ቟ሯቷተችታቾኅቴኁ"/>
    <w:docVar w:name="IPAddress" w:val="ቖቝቑቒቦቛቀቈቃሿ!ቒባቝቒቦቛቃቂሿቆ!ቒባቝቒቦቛቑቀቃቂ"/>
    <w:docVar w:name="Random" w:val="15"/>
  </w:docVars>
  <w:rsids>
    <w:rsidRoot w:val="00055044"/>
    <w:rsid w:val="0000484D"/>
    <w:rsid w:val="000458AE"/>
    <w:rsid w:val="000473BB"/>
    <w:rsid w:val="00054E86"/>
    <w:rsid w:val="00055044"/>
    <w:rsid w:val="0007210F"/>
    <w:rsid w:val="000870F2"/>
    <w:rsid w:val="00091ACD"/>
    <w:rsid w:val="000A200A"/>
    <w:rsid w:val="000C7E90"/>
    <w:rsid w:val="000F4AE2"/>
    <w:rsid w:val="000F701A"/>
    <w:rsid w:val="0010038C"/>
    <w:rsid w:val="00100D7D"/>
    <w:rsid w:val="001034E6"/>
    <w:rsid w:val="00106003"/>
    <w:rsid w:val="00113C0A"/>
    <w:rsid w:val="00121CAF"/>
    <w:rsid w:val="00130FC2"/>
    <w:rsid w:val="00143B2F"/>
    <w:rsid w:val="00150604"/>
    <w:rsid w:val="00174410"/>
    <w:rsid w:val="0018268C"/>
    <w:rsid w:val="001B5381"/>
    <w:rsid w:val="001C2E68"/>
    <w:rsid w:val="001E600E"/>
    <w:rsid w:val="00201A30"/>
    <w:rsid w:val="00204D85"/>
    <w:rsid w:val="002169C8"/>
    <w:rsid w:val="00227D9E"/>
    <w:rsid w:val="00232ECE"/>
    <w:rsid w:val="00255F37"/>
    <w:rsid w:val="00256C33"/>
    <w:rsid w:val="00272AE8"/>
    <w:rsid w:val="00282AB5"/>
    <w:rsid w:val="002861C6"/>
    <w:rsid w:val="002B2BF9"/>
    <w:rsid w:val="002B7384"/>
    <w:rsid w:val="002F449D"/>
    <w:rsid w:val="002F5A6E"/>
    <w:rsid w:val="002F5F4E"/>
    <w:rsid w:val="00304C9F"/>
    <w:rsid w:val="00311443"/>
    <w:rsid w:val="003212BE"/>
    <w:rsid w:val="00327ABE"/>
    <w:rsid w:val="00355CD2"/>
    <w:rsid w:val="0037686A"/>
    <w:rsid w:val="0038462B"/>
    <w:rsid w:val="003A331D"/>
    <w:rsid w:val="003B0A10"/>
    <w:rsid w:val="003C5B2D"/>
    <w:rsid w:val="003D163D"/>
    <w:rsid w:val="003D6C48"/>
    <w:rsid w:val="003D7C94"/>
    <w:rsid w:val="003E29CC"/>
    <w:rsid w:val="003E6738"/>
    <w:rsid w:val="003E7C51"/>
    <w:rsid w:val="003F0CB6"/>
    <w:rsid w:val="00402867"/>
    <w:rsid w:val="00402F85"/>
    <w:rsid w:val="004032B0"/>
    <w:rsid w:val="00407320"/>
    <w:rsid w:val="0041023F"/>
    <w:rsid w:val="004110DC"/>
    <w:rsid w:val="0042278D"/>
    <w:rsid w:val="00425045"/>
    <w:rsid w:val="00441D39"/>
    <w:rsid w:val="00450E68"/>
    <w:rsid w:val="00461884"/>
    <w:rsid w:val="00482F74"/>
    <w:rsid w:val="004C78CF"/>
    <w:rsid w:val="004D41C6"/>
    <w:rsid w:val="004E2510"/>
    <w:rsid w:val="00524B12"/>
    <w:rsid w:val="005267DD"/>
    <w:rsid w:val="00541D75"/>
    <w:rsid w:val="00551F26"/>
    <w:rsid w:val="005538BA"/>
    <w:rsid w:val="00557B37"/>
    <w:rsid w:val="00577640"/>
    <w:rsid w:val="00580B4A"/>
    <w:rsid w:val="005810EB"/>
    <w:rsid w:val="00592BA2"/>
    <w:rsid w:val="00595851"/>
    <w:rsid w:val="005A0360"/>
    <w:rsid w:val="005A4E23"/>
    <w:rsid w:val="005A7229"/>
    <w:rsid w:val="005C3615"/>
    <w:rsid w:val="005C632B"/>
    <w:rsid w:val="005D0825"/>
    <w:rsid w:val="005D496C"/>
    <w:rsid w:val="005D712D"/>
    <w:rsid w:val="005F4DEF"/>
    <w:rsid w:val="005F7D90"/>
    <w:rsid w:val="00616B68"/>
    <w:rsid w:val="006333C7"/>
    <w:rsid w:val="006442F2"/>
    <w:rsid w:val="00653E86"/>
    <w:rsid w:val="00664D33"/>
    <w:rsid w:val="00673EE7"/>
    <w:rsid w:val="006A7305"/>
    <w:rsid w:val="006F2D26"/>
    <w:rsid w:val="00721075"/>
    <w:rsid w:val="00724111"/>
    <w:rsid w:val="007571EB"/>
    <w:rsid w:val="00787FC7"/>
    <w:rsid w:val="00790A43"/>
    <w:rsid w:val="007B5CB2"/>
    <w:rsid w:val="007C4069"/>
    <w:rsid w:val="007D76F8"/>
    <w:rsid w:val="007E140E"/>
    <w:rsid w:val="007E3E97"/>
    <w:rsid w:val="007F12E0"/>
    <w:rsid w:val="007F67DC"/>
    <w:rsid w:val="007F6FE7"/>
    <w:rsid w:val="00810ACA"/>
    <w:rsid w:val="00833413"/>
    <w:rsid w:val="00841500"/>
    <w:rsid w:val="00872FE2"/>
    <w:rsid w:val="00875A7A"/>
    <w:rsid w:val="008870F8"/>
    <w:rsid w:val="008A3B8D"/>
    <w:rsid w:val="008A427B"/>
    <w:rsid w:val="008C493F"/>
    <w:rsid w:val="008D426F"/>
    <w:rsid w:val="008E2CC2"/>
    <w:rsid w:val="00920B06"/>
    <w:rsid w:val="009310CB"/>
    <w:rsid w:val="00935FB1"/>
    <w:rsid w:val="00937B6B"/>
    <w:rsid w:val="0095053C"/>
    <w:rsid w:val="00953DC0"/>
    <w:rsid w:val="009550F0"/>
    <w:rsid w:val="00955AB6"/>
    <w:rsid w:val="0095642C"/>
    <w:rsid w:val="00966B1E"/>
    <w:rsid w:val="009741B4"/>
    <w:rsid w:val="00986C25"/>
    <w:rsid w:val="009B1429"/>
    <w:rsid w:val="009B2728"/>
    <w:rsid w:val="009C1663"/>
    <w:rsid w:val="009C7141"/>
    <w:rsid w:val="009E017F"/>
    <w:rsid w:val="009F766C"/>
    <w:rsid w:val="00A025CE"/>
    <w:rsid w:val="00A26760"/>
    <w:rsid w:val="00A32BFB"/>
    <w:rsid w:val="00A33DBF"/>
    <w:rsid w:val="00A5224C"/>
    <w:rsid w:val="00A72469"/>
    <w:rsid w:val="00A97271"/>
    <w:rsid w:val="00AA378A"/>
    <w:rsid w:val="00AA4F3F"/>
    <w:rsid w:val="00AB7CD0"/>
    <w:rsid w:val="00AD7486"/>
    <w:rsid w:val="00AE36F2"/>
    <w:rsid w:val="00B040B2"/>
    <w:rsid w:val="00B22693"/>
    <w:rsid w:val="00B22EC4"/>
    <w:rsid w:val="00B4149E"/>
    <w:rsid w:val="00B42EE1"/>
    <w:rsid w:val="00B4642D"/>
    <w:rsid w:val="00B75AB9"/>
    <w:rsid w:val="00B75C33"/>
    <w:rsid w:val="00B84305"/>
    <w:rsid w:val="00BA7556"/>
    <w:rsid w:val="00BB596B"/>
    <w:rsid w:val="00BC7F7B"/>
    <w:rsid w:val="00BD0E83"/>
    <w:rsid w:val="00BE1EDD"/>
    <w:rsid w:val="00C408DE"/>
    <w:rsid w:val="00C410B0"/>
    <w:rsid w:val="00C42079"/>
    <w:rsid w:val="00C43BFA"/>
    <w:rsid w:val="00C57785"/>
    <w:rsid w:val="00C650B8"/>
    <w:rsid w:val="00C740AA"/>
    <w:rsid w:val="00C74A94"/>
    <w:rsid w:val="00C75C3F"/>
    <w:rsid w:val="00C804C7"/>
    <w:rsid w:val="00C842D2"/>
    <w:rsid w:val="00C93D49"/>
    <w:rsid w:val="00C93F35"/>
    <w:rsid w:val="00CA23DE"/>
    <w:rsid w:val="00CC3FC8"/>
    <w:rsid w:val="00CD128D"/>
    <w:rsid w:val="00CD2594"/>
    <w:rsid w:val="00CE5F59"/>
    <w:rsid w:val="00CF2B32"/>
    <w:rsid w:val="00CF37B8"/>
    <w:rsid w:val="00CF5C21"/>
    <w:rsid w:val="00D017A4"/>
    <w:rsid w:val="00D1533B"/>
    <w:rsid w:val="00D16DDA"/>
    <w:rsid w:val="00D74C42"/>
    <w:rsid w:val="00D941FF"/>
    <w:rsid w:val="00DB602A"/>
    <w:rsid w:val="00DE4338"/>
    <w:rsid w:val="00DF28F0"/>
    <w:rsid w:val="00E1179F"/>
    <w:rsid w:val="00E15F6D"/>
    <w:rsid w:val="00E65920"/>
    <w:rsid w:val="00EA0C7C"/>
    <w:rsid w:val="00EC39FF"/>
    <w:rsid w:val="00ED28D6"/>
    <w:rsid w:val="00EE28CA"/>
    <w:rsid w:val="00EE40F9"/>
    <w:rsid w:val="00F07DB6"/>
    <w:rsid w:val="00F24E5F"/>
    <w:rsid w:val="00F2574E"/>
    <w:rsid w:val="00F35BC0"/>
    <w:rsid w:val="00F7113C"/>
    <w:rsid w:val="00F75D7B"/>
    <w:rsid w:val="00F80F6D"/>
    <w:rsid w:val="00F964E5"/>
    <w:rsid w:val="00FB79C7"/>
    <w:rsid w:val="00FE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5FB1F"/>
  <w15:docId w15:val="{A7301230-BD22-41FD-9952-B1AC46ED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color w:val="002052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 Body text"/>
    <w:rsid w:val="004D41C6"/>
  </w:style>
  <w:style w:type="paragraph" w:styleId="Heading1">
    <w:name w:val="heading 1"/>
    <w:basedOn w:val="Normal"/>
    <w:next w:val="Normal"/>
    <w:link w:val="Heading1Char"/>
    <w:uiPriority w:val="9"/>
    <w:qFormat/>
    <w:rsid w:val="002F5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3234B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A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3234B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5F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112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2469"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46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72469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469"/>
  </w:style>
  <w:style w:type="paragraph" w:styleId="Footer">
    <w:name w:val="footer"/>
    <w:basedOn w:val="Normal"/>
    <w:link w:val="FooterChar"/>
    <w:uiPriority w:val="99"/>
    <w:unhideWhenUsed/>
    <w:rsid w:val="00A72469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469"/>
  </w:style>
  <w:style w:type="paragraph" w:styleId="NoSpacing">
    <w:name w:val="No Spacing"/>
    <w:aliases w:val="ST body"/>
    <w:next w:val="Normal"/>
    <w:link w:val="NoSpacingChar"/>
    <w:autoRedefine/>
    <w:uiPriority w:val="1"/>
    <w:qFormat/>
    <w:rsid w:val="00B4642D"/>
    <w:rPr>
      <w:iCs/>
      <w:color w:val="03234B" w:themeColor="text1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F5A6E"/>
    <w:rPr>
      <w:rFonts w:asciiTheme="majorHAnsi" w:eastAsiaTheme="majorEastAsia" w:hAnsiTheme="majorHAnsi" w:cstheme="majorBidi"/>
      <w:color w:val="03234B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5A6E"/>
    <w:rPr>
      <w:rFonts w:asciiTheme="majorHAnsi" w:eastAsiaTheme="majorEastAsia" w:hAnsiTheme="majorHAnsi" w:cstheme="majorBidi"/>
      <w:color w:val="03234B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F5A6E"/>
    <w:pPr>
      <w:spacing w:line="240" w:lineRule="auto"/>
      <w:contextualSpacing/>
    </w:pPr>
    <w:rPr>
      <w:rFonts w:asciiTheme="majorHAnsi" w:eastAsiaTheme="majorEastAsia" w:hAnsiTheme="majorHAnsi" w:cstheme="majorBidi"/>
      <w:color w:val="03234B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A6E"/>
    <w:rPr>
      <w:rFonts w:asciiTheme="majorHAnsi" w:eastAsiaTheme="majorEastAsia" w:hAnsiTheme="majorHAnsi" w:cstheme="majorBidi"/>
      <w:color w:val="03234B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A6E"/>
    <w:pPr>
      <w:numPr>
        <w:ilvl w:val="1"/>
      </w:numPr>
      <w:spacing w:after="160"/>
    </w:pPr>
    <w:rPr>
      <w:rFonts w:asciiTheme="minorHAnsi" w:eastAsiaTheme="minorEastAsia" w:hAnsiTheme="minorHAnsi"/>
      <w:color w:val="03234B" w:themeColor="tex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F5A6E"/>
    <w:rPr>
      <w:rFonts w:asciiTheme="minorHAnsi" w:eastAsiaTheme="minorEastAsia" w:hAnsiTheme="minorHAnsi"/>
      <w:color w:val="03234B" w:themeColor="text1"/>
      <w:spacing w:val="15"/>
    </w:rPr>
  </w:style>
  <w:style w:type="character" w:styleId="SubtleEmphasis">
    <w:name w:val="Subtle Emphasis"/>
    <w:basedOn w:val="DefaultParagraphFont"/>
    <w:uiPriority w:val="19"/>
    <w:qFormat/>
    <w:rsid w:val="002F5A6E"/>
    <w:rPr>
      <w:i/>
      <w:iCs/>
      <w:color w:val="3CB4E6" w:themeColor="accent3"/>
    </w:rPr>
  </w:style>
  <w:style w:type="character" w:styleId="Emphasis">
    <w:name w:val="Emphasis"/>
    <w:basedOn w:val="DefaultParagraphFont"/>
    <w:uiPriority w:val="20"/>
    <w:qFormat/>
    <w:rsid w:val="002F5A6E"/>
    <w:rPr>
      <w:i/>
      <w:iCs/>
      <w:color w:val="E6007E" w:themeColor="accent2"/>
    </w:rPr>
  </w:style>
  <w:style w:type="character" w:styleId="IntenseEmphasis">
    <w:name w:val="Intense Emphasis"/>
    <w:basedOn w:val="DefaultParagraphFont"/>
    <w:uiPriority w:val="21"/>
    <w:qFormat/>
    <w:rsid w:val="002F5A6E"/>
    <w:rPr>
      <w:i/>
      <w:iCs/>
      <w:color w:val="03234B" w:themeColor="text1"/>
    </w:rPr>
  </w:style>
  <w:style w:type="character" w:styleId="Strong">
    <w:name w:val="Strong"/>
    <w:basedOn w:val="DefaultParagraphFont"/>
    <w:uiPriority w:val="22"/>
    <w:qFormat/>
    <w:rsid w:val="002F5A6E"/>
    <w:rPr>
      <w:b/>
      <w:bCs/>
      <w:color w:val="03234B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F5A6E"/>
    <w:pPr>
      <w:spacing w:before="200" w:after="160"/>
      <w:ind w:left="864" w:right="864"/>
      <w:jc w:val="center"/>
    </w:pPr>
    <w:rPr>
      <w:i/>
      <w:iCs/>
      <w:color w:val="3CB4E6" w:themeColor="accent3"/>
    </w:rPr>
  </w:style>
  <w:style w:type="character" w:customStyle="1" w:styleId="QuoteChar">
    <w:name w:val="Quote Char"/>
    <w:basedOn w:val="DefaultParagraphFont"/>
    <w:link w:val="Quote"/>
    <w:uiPriority w:val="29"/>
    <w:rsid w:val="002F5A6E"/>
    <w:rPr>
      <w:i/>
      <w:iCs/>
      <w:color w:val="3CB4E6" w:themeColor="accent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A6E"/>
    <w:pPr>
      <w:pBdr>
        <w:top w:val="single" w:sz="4" w:space="10" w:color="03234B" w:themeColor="accent1"/>
        <w:bottom w:val="single" w:sz="4" w:space="10" w:color="03234B" w:themeColor="accent1"/>
      </w:pBdr>
      <w:spacing w:before="360" w:after="360"/>
      <w:ind w:left="864" w:right="864"/>
      <w:jc w:val="center"/>
    </w:pPr>
    <w:rPr>
      <w:i/>
      <w:iCs/>
      <w:color w:val="03234B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A6E"/>
    <w:rPr>
      <w:i/>
      <w:iCs/>
      <w:color w:val="03234B" w:themeColor="text1"/>
    </w:rPr>
  </w:style>
  <w:style w:type="character" w:styleId="SubtleReference">
    <w:name w:val="Subtle Reference"/>
    <w:basedOn w:val="DefaultParagraphFont"/>
    <w:uiPriority w:val="31"/>
    <w:qFormat/>
    <w:rsid w:val="002F5A6E"/>
    <w:rPr>
      <w:smallCaps/>
      <w:color w:val="3CB4E6" w:themeColor="accent3"/>
    </w:rPr>
  </w:style>
  <w:style w:type="character" w:styleId="IntenseReference">
    <w:name w:val="Intense Reference"/>
    <w:basedOn w:val="DefaultParagraphFont"/>
    <w:uiPriority w:val="32"/>
    <w:qFormat/>
    <w:rsid w:val="002F5A6E"/>
    <w:rPr>
      <w:b/>
      <w:bCs/>
      <w:smallCaps/>
      <w:color w:val="03234B" w:themeColor="text1"/>
      <w:spacing w:val="5"/>
    </w:rPr>
  </w:style>
  <w:style w:type="character" w:styleId="BookTitle">
    <w:name w:val="Book Title"/>
    <w:basedOn w:val="DefaultParagraphFont"/>
    <w:uiPriority w:val="33"/>
    <w:qFormat/>
    <w:rsid w:val="002F5A6E"/>
    <w:rPr>
      <w:b/>
      <w:bCs/>
      <w:i/>
      <w:iCs/>
      <w:color w:val="03234B" w:themeColor="text1"/>
      <w:spacing w:val="5"/>
    </w:rPr>
  </w:style>
  <w:style w:type="paragraph" w:styleId="ListParagraph">
    <w:name w:val="List Paragraph"/>
    <w:basedOn w:val="Normal"/>
    <w:uiPriority w:val="34"/>
    <w:qFormat/>
    <w:rsid w:val="002F5A6E"/>
    <w:pPr>
      <w:ind w:left="720"/>
      <w:contextualSpacing/>
    </w:pPr>
    <w:rPr>
      <w:color w:val="03234B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CE5F59"/>
    <w:rPr>
      <w:rFonts w:asciiTheme="majorHAnsi" w:eastAsiaTheme="majorEastAsia" w:hAnsiTheme="majorHAnsi" w:cstheme="majorBidi"/>
      <w:color w:val="011125" w:themeColor="accent1" w:themeShade="7F"/>
      <w:sz w:val="24"/>
      <w:szCs w:val="24"/>
    </w:rPr>
  </w:style>
  <w:style w:type="character" w:customStyle="1" w:styleId="NoSpacingChar">
    <w:name w:val="No Spacing Char"/>
    <w:aliases w:val="ST body Char"/>
    <w:basedOn w:val="DefaultParagraphFont"/>
    <w:link w:val="NoSpacing"/>
    <w:uiPriority w:val="1"/>
    <w:rsid w:val="00B4642D"/>
    <w:rPr>
      <w:iCs/>
      <w:color w:val="03234B" w:themeColor="text1"/>
      <w:lang w:val="en-US"/>
    </w:rPr>
  </w:style>
  <w:style w:type="table" w:styleId="TableGrid">
    <w:name w:val="Table Grid"/>
    <w:basedOn w:val="TableNormal"/>
    <w:uiPriority w:val="59"/>
    <w:rsid w:val="000F4AE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0F4AE2"/>
    <w:pPr>
      <w:spacing w:line="240" w:lineRule="auto"/>
    </w:pPr>
    <w:tblPr>
      <w:tblStyleRowBandSize w:val="1"/>
      <w:tblStyleColBandSize w:val="1"/>
      <w:tblBorders>
        <w:top w:val="single" w:sz="4" w:space="0" w:color="0970F1" w:themeColor="text1" w:themeTint="99"/>
        <w:left w:val="single" w:sz="4" w:space="0" w:color="0970F1" w:themeColor="text1" w:themeTint="99"/>
        <w:bottom w:val="single" w:sz="4" w:space="0" w:color="0970F1" w:themeColor="text1" w:themeTint="99"/>
        <w:right w:val="single" w:sz="4" w:space="0" w:color="0970F1" w:themeColor="text1" w:themeTint="99"/>
        <w:insideH w:val="single" w:sz="4" w:space="0" w:color="0970F1" w:themeColor="text1" w:themeTint="99"/>
        <w:insideV w:val="single" w:sz="4" w:space="0" w:color="0970F1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3234B" w:themeColor="text1"/>
          <w:left w:val="single" w:sz="4" w:space="0" w:color="03234B" w:themeColor="text1"/>
          <w:bottom w:val="single" w:sz="4" w:space="0" w:color="03234B" w:themeColor="text1"/>
          <w:right w:val="single" w:sz="4" w:space="0" w:color="03234B" w:themeColor="text1"/>
          <w:insideH w:val="nil"/>
          <w:insideV w:val="nil"/>
        </w:tcBorders>
        <w:shd w:val="clear" w:color="auto" w:fill="03234B" w:themeFill="text1"/>
      </w:tcPr>
    </w:tblStylePr>
    <w:tblStylePr w:type="lastRow">
      <w:rPr>
        <w:b/>
        <w:bCs/>
      </w:rPr>
      <w:tblPr/>
      <w:tcPr>
        <w:tcBorders>
          <w:top w:val="double" w:sz="4" w:space="0" w:color="03234B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CFFB" w:themeFill="text1" w:themeFillTint="33"/>
      </w:tcPr>
    </w:tblStylePr>
    <w:tblStylePr w:type="band1Horz">
      <w:tblPr/>
      <w:tcPr>
        <w:shd w:val="clear" w:color="auto" w:fill="ABCFFB" w:themeFill="tex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90A43"/>
    <w:pPr>
      <w:spacing w:line="259" w:lineRule="auto"/>
      <w:outlineLvl w:val="9"/>
    </w:pPr>
    <w:rPr>
      <w:color w:val="021A38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90A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0A4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90A43"/>
    <w:rPr>
      <w:color w:val="03234B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E600E"/>
    <w:pPr>
      <w:spacing w:after="200" w:line="240" w:lineRule="auto"/>
    </w:pPr>
    <w:rPr>
      <w:i/>
      <w:iCs/>
      <w:color w:val="464650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07210F"/>
  </w:style>
  <w:style w:type="paragraph" w:customStyle="1" w:styleId="MKSHeading1">
    <w:name w:val="MKS Heading 1"/>
    <w:basedOn w:val="Normal"/>
    <w:next w:val="Normal"/>
    <w:uiPriority w:val="10"/>
    <w:qFormat/>
    <w:rsid w:val="008D426F"/>
    <w:pPr>
      <w:keepNext/>
      <w:pageBreakBefore/>
      <w:numPr>
        <w:numId w:val="14"/>
      </w:numPr>
      <w:tabs>
        <w:tab w:val="left" w:pos="3430"/>
        <w:tab w:val="left" w:pos="4876"/>
        <w:tab w:val="left" w:pos="6861"/>
      </w:tabs>
      <w:spacing w:after="360" w:line="240" w:lineRule="auto"/>
      <w:jc w:val="both"/>
      <w:outlineLvl w:val="0"/>
    </w:pPr>
    <w:rPr>
      <w:rFonts w:eastAsiaTheme="majorEastAsia" w:cstheme="majorBidi"/>
      <w:b/>
      <w:bCs/>
      <w:caps/>
      <w:color w:val="auto"/>
      <w:sz w:val="32"/>
      <w:szCs w:val="28"/>
      <w:lang w:val="en-US"/>
    </w:rPr>
  </w:style>
  <w:style w:type="paragraph" w:customStyle="1" w:styleId="MKSHeading2">
    <w:name w:val="MKS Heading 2"/>
    <w:basedOn w:val="MKSHeading1"/>
    <w:next w:val="Normal"/>
    <w:link w:val="MKSHeading2Char"/>
    <w:uiPriority w:val="10"/>
    <w:qFormat/>
    <w:rsid w:val="008D426F"/>
    <w:pPr>
      <w:pageBreakBefore w:val="0"/>
      <w:numPr>
        <w:ilvl w:val="1"/>
      </w:numPr>
      <w:spacing w:after="240"/>
      <w:outlineLvl w:val="1"/>
    </w:pPr>
    <w:rPr>
      <w:b w:val="0"/>
      <w:bCs w:val="0"/>
      <w:caps w:val="0"/>
      <w:sz w:val="28"/>
      <w:szCs w:val="26"/>
    </w:rPr>
  </w:style>
  <w:style w:type="character" w:customStyle="1" w:styleId="MKSHeading2Char">
    <w:name w:val="MKS Heading 2 Char"/>
    <w:basedOn w:val="DefaultParagraphFont"/>
    <w:link w:val="MKSHeading2"/>
    <w:uiPriority w:val="10"/>
    <w:rsid w:val="008D426F"/>
    <w:rPr>
      <w:rFonts w:eastAsiaTheme="majorEastAsia" w:cstheme="majorBidi"/>
      <w:color w:val="auto"/>
      <w:sz w:val="28"/>
      <w:szCs w:val="26"/>
      <w:lang w:val="en-US"/>
    </w:rPr>
  </w:style>
  <w:style w:type="paragraph" w:customStyle="1" w:styleId="MKSHeading3">
    <w:name w:val="MKS Heading 3"/>
    <w:basedOn w:val="Normal"/>
    <w:next w:val="Normal"/>
    <w:link w:val="MKSHeading3Char"/>
    <w:uiPriority w:val="10"/>
    <w:qFormat/>
    <w:rsid w:val="008D426F"/>
    <w:pPr>
      <w:keepNext/>
      <w:keepLines/>
      <w:numPr>
        <w:ilvl w:val="2"/>
        <w:numId w:val="14"/>
      </w:numPr>
      <w:tabs>
        <w:tab w:val="left" w:pos="3430"/>
        <w:tab w:val="left" w:pos="4876"/>
        <w:tab w:val="left" w:pos="6861"/>
      </w:tabs>
      <w:spacing w:before="120" w:after="120" w:line="240" w:lineRule="auto"/>
      <w:jc w:val="both"/>
      <w:outlineLvl w:val="2"/>
    </w:pPr>
    <w:rPr>
      <w:rFonts w:eastAsiaTheme="majorEastAsia" w:cstheme="majorBidi"/>
      <w:b/>
      <w:bCs/>
      <w:color w:val="auto"/>
      <w:sz w:val="24"/>
      <w:szCs w:val="24"/>
      <w:lang w:val="en-US"/>
    </w:rPr>
  </w:style>
  <w:style w:type="character" w:customStyle="1" w:styleId="MKSHeading3Char">
    <w:name w:val="MKS Heading 3 Char"/>
    <w:basedOn w:val="DefaultParagraphFont"/>
    <w:link w:val="MKSHeading3"/>
    <w:uiPriority w:val="10"/>
    <w:rsid w:val="008D426F"/>
    <w:rPr>
      <w:rFonts w:eastAsiaTheme="majorEastAsia" w:cstheme="majorBidi"/>
      <w:b/>
      <w:bCs/>
      <w:color w:val="auto"/>
      <w:sz w:val="24"/>
      <w:szCs w:val="24"/>
      <w:lang w:val="en-US"/>
    </w:rPr>
  </w:style>
  <w:style w:type="paragraph" w:customStyle="1" w:styleId="MKSHeading4">
    <w:name w:val="MKS Heading 4"/>
    <w:basedOn w:val="Normal"/>
    <w:next w:val="Normal"/>
    <w:uiPriority w:val="10"/>
    <w:qFormat/>
    <w:rsid w:val="008D426F"/>
    <w:pPr>
      <w:keepNext/>
      <w:keepLines/>
      <w:numPr>
        <w:ilvl w:val="3"/>
        <w:numId w:val="14"/>
      </w:numPr>
      <w:tabs>
        <w:tab w:val="left" w:pos="3430"/>
        <w:tab w:val="left" w:pos="4876"/>
        <w:tab w:val="left" w:pos="6861"/>
      </w:tabs>
      <w:spacing w:after="120" w:line="240" w:lineRule="auto"/>
      <w:jc w:val="both"/>
      <w:outlineLvl w:val="3"/>
    </w:pPr>
    <w:rPr>
      <w:rFonts w:eastAsiaTheme="majorEastAsia" w:cstheme="majorBidi"/>
      <w:b/>
      <w:bCs/>
      <w:color w:val="auto"/>
      <w:sz w:val="24"/>
      <w:lang w:val="en-US"/>
    </w:rPr>
  </w:style>
  <w:style w:type="paragraph" w:customStyle="1" w:styleId="MKSHeading5">
    <w:name w:val="MKS Heading 5"/>
    <w:basedOn w:val="Normal"/>
    <w:next w:val="Normal"/>
    <w:uiPriority w:val="10"/>
    <w:qFormat/>
    <w:rsid w:val="008D426F"/>
    <w:pPr>
      <w:keepNext/>
      <w:keepLines/>
      <w:numPr>
        <w:ilvl w:val="4"/>
        <w:numId w:val="14"/>
      </w:numPr>
      <w:tabs>
        <w:tab w:val="left" w:pos="3430"/>
        <w:tab w:val="left" w:pos="4876"/>
        <w:tab w:val="left" w:pos="6861"/>
      </w:tabs>
      <w:spacing w:after="120" w:line="240" w:lineRule="auto"/>
      <w:jc w:val="both"/>
      <w:outlineLvl w:val="4"/>
    </w:pPr>
    <w:rPr>
      <w:rFonts w:eastAsiaTheme="majorEastAsia" w:cstheme="majorBidi"/>
      <w:b/>
      <w:bCs/>
      <w:color w:val="auto"/>
      <w:sz w:val="24"/>
      <w:szCs w:val="20"/>
      <w:lang w:val="en-US"/>
    </w:rPr>
  </w:style>
  <w:style w:type="paragraph" w:customStyle="1" w:styleId="MKSHeading6">
    <w:name w:val="MKS Heading 6"/>
    <w:basedOn w:val="Normal"/>
    <w:next w:val="Normal"/>
    <w:uiPriority w:val="10"/>
    <w:qFormat/>
    <w:rsid w:val="008D426F"/>
    <w:pPr>
      <w:keepNext/>
      <w:keepLines/>
      <w:numPr>
        <w:ilvl w:val="5"/>
        <w:numId w:val="14"/>
      </w:numPr>
      <w:tabs>
        <w:tab w:val="left" w:pos="3430"/>
        <w:tab w:val="left" w:pos="4876"/>
        <w:tab w:val="left" w:pos="6861"/>
      </w:tabs>
      <w:spacing w:after="120" w:line="240" w:lineRule="auto"/>
      <w:jc w:val="both"/>
      <w:outlineLvl w:val="5"/>
    </w:pPr>
    <w:rPr>
      <w:rFonts w:eastAsiaTheme="majorEastAsia" w:cstheme="majorBidi"/>
      <w:b/>
      <w:bCs/>
      <w:color w:val="auto"/>
      <w:sz w:val="24"/>
      <w:szCs w:val="18"/>
      <w:lang w:val="en-US"/>
    </w:rPr>
  </w:style>
  <w:style w:type="paragraph" w:customStyle="1" w:styleId="STnote">
    <w:name w:val="ST note"/>
    <w:basedOn w:val="NoSpacing"/>
    <w:link w:val="STnoteChar"/>
    <w:qFormat/>
    <w:rsid w:val="00282AB5"/>
  </w:style>
  <w:style w:type="paragraph" w:customStyle="1" w:styleId="STReq">
    <w:name w:val="ST Req"/>
    <w:basedOn w:val="NoSpacing"/>
    <w:link w:val="STReqChar"/>
    <w:qFormat/>
    <w:rsid w:val="00D1533B"/>
    <w:rPr>
      <w:color w:val="0753B3" w:themeColor="text1" w:themeTint="BF"/>
    </w:rPr>
  </w:style>
  <w:style w:type="character" w:customStyle="1" w:styleId="STnoteChar">
    <w:name w:val="ST note Char"/>
    <w:basedOn w:val="NoSpacingChar"/>
    <w:link w:val="STnote"/>
    <w:rsid w:val="00282AB5"/>
    <w:rPr>
      <w:iCs/>
      <w:color w:val="03234B" w:themeColor="text1"/>
      <w:lang w:val="en-US"/>
    </w:rPr>
  </w:style>
  <w:style w:type="table" w:styleId="TableGridLight">
    <w:name w:val="Grid Table Light"/>
    <w:basedOn w:val="TableNormal"/>
    <w:uiPriority w:val="40"/>
    <w:rsid w:val="00D1533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STReqChar">
    <w:name w:val="ST Req Char"/>
    <w:basedOn w:val="NoSpacingChar"/>
    <w:link w:val="STReq"/>
    <w:rsid w:val="00D1533B"/>
    <w:rPr>
      <w:iCs/>
      <w:color w:val="0753B3" w:themeColor="text1" w:themeTint="BF"/>
      <w:lang w:val="en-US"/>
    </w:rPr>
  </w:style>
  <w:style w:type="paragraph" w:customStyle="1" w:styleId="STMacroReq">
    <w:name w:val="ST Macro Req"/>
    <w:basedOn w:val="STReq"/>
    <w:link w:val="STMacroReqChar"/>
    <w:qFormat/>
    <w:rsid w:val="00150604"/>
  </w:style>
  <w:style w:type="character" w:customStyle="1" w:styleId="STMacroReqChar">
    <w:name w:val="ST Macro Req Char"/>
    <w:basedOn w:val="STReqChar"/>
    <w:link w:val="STMacroReq"/>
    <w:rsid w:val="00150604"/>
    <w:rPr>
      <w:iCs/>
      <w:color w:val="0753B3" w:themeColor="text1" w:themeTint="BF"/>
      <w:lang w:val="en-US"/>
    </w:rPr>
  </w:style>
  <w:style w:type="character" w:styleId="PlaceholderText">
    <w:name w:val="Placeholder Text"/>
    <w:basedOn w:val="DefaultParagraphFont"/>
    <w:uiPriority w:val="99"/>
    <w:semiHidden/>
    <w:rsid w:val="00BC7F7B"/>
    <w:rPr>
      <w:color w:val="808080"/>
    </w:rPr>
  </w:style>
  <w:style w:type="paragraph" w:customStyle="1" w:styleId="Default">
    <w:name w:val="Default"/>
    <w:rsid w:val="00664D33"/>
    <w:pPr>
      <w:autoSpaceDE w:val="0"/>
      <w:autoSpaceDN w:val="0"/>
      <w:adjustRightInd w:val="0"/>
      <w:spacing w:line="240" w:lineRule="auto"/>
    </w:pPr>
    <w:rPr>
      <w:rFonts w:ascii="Verdana" w:hAnsi="Verdana" w:cs="Verdana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nnuzza\Downloads\MPT_IPO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27857B43CC1453588BB89CDC2E0C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E1E52-6488-4C7E-A7CC-DB1850CC34AF}"/>
      </w:docPartPr>
      <w:docPartBody>
        <w:p w:rsidR="00900894" w:rsidRDefault="000C0996">
          <w:pPr>
            <w:pStyle w:val="B27857B43CC1453588BB89CDC2E0CADD"/>
          </w:pPr>
          <w:r w:rsidRPr="00B71FCA">
            <w:rPr>
              <w:rStyle w:val="PlaceholderText"/>
            </w:rPr>
            <w:t>[Publish Date]</w:t>
          </w:r>
        </w:p>
      </w:docPartBody>
    </w:docPart>
    <w:docPart>
      <w:docPartPr>
        <w:name w:val="4009A9A28F9F4AED9D74D7D7729D24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88A7E-8E22-4989-9CEE-EE1AEF34D4F6}"/>
      </w:docPartPr>
      <w:docPartBody>
        <w:p w:rsidR="00900894" w:rsidRDefault="000C0996">
          <w:pPr>
            <w:pStyle w:val="4009A9A28F9F4AED9D74D7D7729D2447"/>
          </w:pPr>
          <w:r w:rsidRPr="004B738C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13"/>
    <w:rsid w:val="0000484D"/>
    <w:rsid w:val="000C0996"/>
    <w:rsid w:val="002F0DF6"/>
    <w:rsid w:val="00450E68"/>
    <w:rsid w:val="00745D21"/>
    <w:rsid w:val="00900894"/>
    <w:rsid w:val="00C804C7"/>
    <w:rsid w:val="00E7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27857B43CC1453588BB89CDC2E0CADD">
    <w:name w:val="B27857B43CC1453588BB89CDC2E0CADD"/>
  </w:style>
  <w:style w:type="paragraph" w:customStyle="1" w:styleId="4009A9A28F9F4AED9D74D7D7729D2447">
    <w:name w:val="4009A9A28F9F4AED9D74D7D7729D24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STMicroelectronics 2020">
      <a:dk1>
        <a:srgbClr val="03234B"/>
      </a:dk1>
      <a:lt1>
        <a:srgbClr val="FFFFFF"/>
      </a:lt1>
      <a:dk2>
        <a:srgbClr val="464650"/>
      </a:dk2>
      <a:lt2>
        <a:srgbClr val="E8E8E9"/>
      </a:lt2>
      <a:accent1>
        <a:srgbClr val="03234B"/>
      </a:accent1>
      <a:accent2>
        <a:srgbClr val="E6007E"/>
      </a:accent2>
      <a:accent3>
        <a:srgbClr val="3CB4E6"/>
      </a:accent3>
      <a:accent4>
        <a:srgbClr val="FFD200"/>
      </a:accent4>
      <a:accent5>
        <a:srgbClr val="49B170"/>
      </a:accent5>
      <a:accent6>
        <a:srgbClr val="8C0078"/>
      </a:accent6>
      <a:hlink>
        <a:srgbClr val="03234B"/>
      </a:hlink>
      <a:folHlink>
        <a:srgbClr val="03234B"/>
      </a:folHlink>
    </a:clrScheme>
    <a:fontScheme name="STMicroelectronics 2020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11d0870-e1d1-4bdb-bcea-d51b3611d55e">
      <UserInfo>
        <DisplayName/>
        <AccountId xsi:nil="true"/>
        <AccountType/>
      </UserInfo>
    </SharedWithUsers>
    <TaxCatchAll xmlns="e4e8b862-15e6-4e43-a653-c595c72fe1ca" xsi:nil="true"/>
    <lcf76f155ced4ddcb4097134ff3c332f xmlns="af0daf7a-c548-4c7d-82e8-bd4b7dcd496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B86FCC89CBE34F9C4D2267BC3D3F76" ma:contentTypeVersion="18" ma:contentTypeDescription="Create a new document." ma:contentTypeScope="" ma:versionID="d3d81fa241b8f7202766d07a5993782c">
  <xsd:schema xmlns:xsd="http://www.w3.org/2001/XMLSchema" xmlns:xs="http://www.w3.org/2001/XMLSchema" xmlns:p="http://schemas.microsoft.com/office/2006/metadata/properties" xmlns:ns2="af0daf7a-c548-4c7d-82e8-bd4b7dcd496f" xmlns:ns3="611d0870-e1d1-4bdb-bcea-d51b3611d55e" xmlns:ns4="e4e8b862-15e6-4e43-a653-c595c72fe1ca" targetNamespace="http://schemas.microsoft.com/office/2006/metadata/properties" ma:root="true" ma:fieldsID="8e97f277705b49251bc83dfad1ef189a" ns2:_="" ns3:_="" ns4:_="">
    <xsd:import namespace="af0daf7a-c548-4c7d-82e8-bd4b7dcd496f"/>
    <xsd:import namespace="611d0870-e1d1-4bdb-bcea-d51b3611d55e"/>
    <xsd:import namespace="e4e8b862-15e6-4e43-a653-c595c72fe1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daf7a-c548-4c7d-82e8-bd4b7dcd49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15f0e51-4dc2-4521-a620-e03b1e9ce1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1d0870-e1d1-4bdb-bcea-d51b3611d55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8b862-15e6-4e43-a653-c595c72fe1ca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4a0bff-6193-437a-9a97-c37e495b1a59}" ma:internalName="TaxCatchAll" ma:showField="CatchAllData" ma:web="611d0870-e1d1-4bdb-bcea-d51b3611d5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AC82FC-48BF-489F-AC18-D7DB2296AB4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CD5209-D0B1-4A72-BCE4-E0E206E3E153}">
  <ds:schemaRefs>
    <ds:schemaRef ds:uri="http://schemas.microsoft.com/office/2006/metadata/properties"/>
    <ds:schemaRef ds:uri="http://schemas.microsoft.com/office/infopath/2007/PartnerControls"/>
    <ds:schemaRef ds:uri="611d0870-e1d1-4bdb-bcea-d51b3611d55e"/>
    <ds:schemaRef ds:uri="e4e8b862-15e6-4e43-a653-c595c72fe1ca"/>
    <ds:schemaRef ds:uri="af0daf7a-c548-4c7d-82e8-bd4b7dcd496f"/>
  </ds:schemaRefs>
</ds:datastoreItem>
</file>

<file path=customXml/itemProps4.xml><?xml version="1.0" encoding="utf-8"?>
<ds:datastoreItem xmlns:ds="http://schemas.openxmlformats.org/officeDocument/2006/customXml" ds:itemID="{FA6CB9E5-1547-4AEC-BB06-4FAE6CD69F0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A006061-37D0-4DE7-A53C-444D7BAEF4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0daf7a-c548-4c7d-82e8-bd4b7dcd496f"/>
    <ds:schemaRef ds:uri="611d0870-e1d1-4bdb-bcea-d51b3611d55e"/>
    <ds:schemaRef ds:uri="e4e8b862-15e6-4e43-a653-c595c72fe1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4d79c82-e2ed-4723-9274-466bd8d27ffc}" enabled="1" method="Privileged" siteId="{75e027c9-20d5-47d5-b82f-77d7cd041e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MPT_IPOS.dotx</Template>
  <TotalTime>5</TotalTime>
  <Pages>9</Pages>
  <Words>930</Words>
  <Characters>5305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IP Objective Specification</vt:lpstr>
      <vt:lpstr/>
    </vt:vector>
  </TitlesOfParts>
  <Company>ST Microelectronics</Company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 Objective Specification</dc:title>
  <dc:subject>&lt;prj_name&gt;</dc:subject>
  <dc:creator>Alessandro Lucio IANNUZZI</dc:creator>
  <cp:keywords>STMicroelectronics</cp:keywords>
  <cp:lastModifiedBy>Alessandro Lucio IANNUZZI</cp:lastModifiedBy>
  <cp:revision>10</cp:revision>
  <cp:lastPrinted>2012-03-27T08:13:00Z</cp:lastPrinted>
  <dcterms:created xsi:type="dcterms:W3CDTF">2026-03-17T09:46:00Z</dcterms:created>
  <dcterms:modified xsi:type="dcterms:W3CDTF">2026-03-17T09:54:00Z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0x010100A9B86FCC89CBE34F9C4D2267BC3D3F76</vt:lpwstr>
  </property>
  <property fmtid="{D5CDD505-2E9C-101B-9397-08002B2CF9AE}" pid="3" name="TaxKeyword">
    <vt:lpwstr/>
  </property>
  <property fmtid="{D5CDD505-2E9C-101B-9397-08002B2CF9AE}" pid="4" name="Sub Topic">
    <vt:lpwstr>1924;#Brand|7490f855-a292-4b62-a7df-ddc0653ccc7d</vt:lpwstr>
  </property>
  <property fmtid="{D5CDD505-2E9C-101B-9397-08002B2CF9AE}" pid="5" name="Topics">
    <vt:lpwstr>370;#Communications|ade3b626-90ec-4a55-afa8-3dce1f1a774f</vt:lpwstr>
  </property>
  <property fmtid="{D5CDD505-2E9C-101B-9397-08002B2CF9AE}" pid="6" name="DSDocumentType">
    <vt:lpwstr>3704;#Template|7440dd85-48b0-4e78-88b2-15e4cd19a90a</vt:lpwstr>
  </property>
  <property fmtid="{D5CDD505-2E9C-101B-9397-08002B2CF9AE}" pid="7" name="ProjectName">
    <vt:lpwstr>&lt;project_name&gt;</vt:lpwstr>
  </property>
  <property fmtid="{D5CDD505-2E9C-101B-9397-08002B2CF9AE}" pid="8" name="xd_ProgID">
    <vt:lpwstr/>
  </property>
  <property fmtid="{D5CDD505-2E9C-101B-9397-08002B2CF9AE}" pid="9" name="MediaServiceImageTags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xd_Signature">
    <vt:bool>false</vt:bool>
  </property>
  <property fmtid="{D5CDD505-2E9C-101B-9397-08002B2CF9AE}" pid="15" name="Order">
    <vt:r8>625300</vt:r8>
  </property>
  <property fmtid="{D5CDD505-2E9C-101B-9397-08002B2CF9AE}" pid="16" name="MSIP_Label_a4d79c82-e2ed-4723-9274-466bd8d27ffc_Enabled">
    <vt:lpwstr>true</vt:lpwstr>
  </property>
  <property fmtid="{D5CDD505-2E9C-101B-9397-08002B2CF9AE}" pid="17" name="MSIP_Label_a4d79c82-e2ed-4723-9274-466bd8d27ffc_SetDate">
    <vt:lpwstr>2022-11-09T20:57:08Z</vt:lpwstr>
  </property>
  <property fmtid="{D5CDD505-2E9C-101B-9397-08002B2CF9AE}" pid="18" name="MSIP_Label_a4d79c82-e2ed-4723-9274-466bd8d27ffc_Method">
    <vt:lpwstr>Privileged</vt:lpwstr>
  </property>
  <property fmtid="{D5CDD505-2E9C-101B-9397-08002B2CF9AE}" pid="19" name="MSIP_Label_a4d79c82-e2ed-4723-9274-466bd8d27ffc_Name">
    <vt:lpwstr>a4d79c82-e2ed-4723-9274-466bd8d27ffc</vt:lpwstr>
  </property>
  <property fmtid="{D5CDD505-2E9C-101B-9397-08002B2CF9AE}" pid="20" name="MSIP_Label_a4d79c82-e2ed-4723-9274-466bd8d27ffc_SiteId">
    <vt:lpwstr>75e027c9-20d5-47d5-b82f-77d7cd041e8f</vt:lpwstr>
  </property>
  <property fmtid="{D5CDD505-2E9C-101B-9397-08002B2CF9AE}" pid="21" name="MSIP_Label_a4d79c82-e2ed-4723-9274-466bd8d27ffc_ActionId">
    <vt:lpwstr>25bb75a2-4a78-4c8a-9be2-f075dc56d6c7</vt:lpwstr>
  </property>
  <property fmtid="{D5CDD505-2E9C-101B-9397-08002B2CF9AE}" pid="22" name="MSIP_Label_a4d79c82-e2ed-4723-9274-466bd8d27ffc_ContentBits">
    <vt:lpwstr>2</vt:lpwstr>
  </property>
</Properties>
</file>